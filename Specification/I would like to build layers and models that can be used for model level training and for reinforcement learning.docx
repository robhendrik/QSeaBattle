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5FA9" w14:textId="015B1575" w:rsidR="00373517" w:rsidRDefault="00373517" w:rsidP="00015FB3">
      <w:r>
        <w:t>I would like to build layers and m</w:t>
      </w:r>
      <w:r w:rsidR="00CB06FB">
        <w:t>odels that can be used for model level training and for reinforcement learning. So far, we trained the layers and assembled a model from trained layers. For model level training we feed the models with field/</w:t>
      </w:r>
      <w:proofErr w:type="gramStart"/>
      <w:r w:rsidR="00CB06FB">
        <w:t>gun, and</w:t>
      </w:r>
      <w:proofErr w:type="gramEnd"/>
      <w:r w:rsidR="00CB06FB">
        <w:t xml:space="preserve"> use comms/shoot as target. We also use especially for model A the per layer measurement input (for </w:t>
      </w:r>
      <w:proofErr w:type="spellStart"/>
      <w:r w:rsidR="00CB06FB">
        <w:t>PRAssisted</w:t>
      </w:r>
      <w:proofErr w:type="spellEnd"/>
      <w:r w:rsidR="00CB06FB">
        <w:t xml:space="preserve">) as a target. For E2E reinforcement learning we connect the two models (comms out of model A is input to model B and measurement input for </w:t>
      </w:r>
      <w:proofErr w:type="spellStart"/>
      <w:r w:rsidR="00CB06FB">
        <w:t>PRAssisted</w:t>
      </w:r>
      <w:proofErr w:type="spellEnd"/>
      <w:r w:rsidR="00CB06FB">
        <w:t xml:space="preserve"> in model A is input to model B). Those connections we want as logits or probabilities, where we prepare for discretization with a DIAL/DRU approach. </w:t>
      </w:r>
    </w:p>
    <w:p w14:paraId="1D92D91C" w14:textId="77777777" w:rsidR="0023497C" w:rsidRDefault="0023497C" w:rsidP="00C536CB">
      <w:pPr>
        <w:ind w:left="720" w:hanging="360"/>
      </w:pPr>
    </w:p>
    <w:p w14:paraId="301E92F2" w14:textId="45231766" w:rsidR="0023497C" w:rsidRDefault="00015FB3" w:rsidP="00015FB3">
      <w:r>
        <w:t xml:space="preserve">Root </w:t>
      </w:r>
      <w:r w:rsidR="0023497C">
        <w:t xml:space="preserve">directory is </w:t>
      </w:r>
      <w:proofErr w:type="spellStart"/>
      <w:r w:rsidR="004139DD" w:rsidRPr="004139DD">
        <w:t>QSeaBattle</w:t>
      </w:r>
      <w:proofErr w:type="spellEnd"/>
    </w:p>
    <w:p w14:paraId="57CF004C" w14:textId="7C952F37" w:rsidR="009D11C9" w:rsidRPr="009D11C9" w:rsidRDefault="009D11C9" w:rsidP="006522A4">
      <w:pPr>
        <w:pStyle w:val="ListParagraph"/>
        <w:numPr>
          <w:ilvl w:val="0"/>
          <w:numId w:val="31"/>
        </w:numPr>
        <w:rPr>
          <w:lang w:val="en-NL"/>
        </w:rPr>
      </w:pPr>
      <w:r>
        <w:t xml:space="preserve">Existing modules are found (and left untouched) in </w:t>
      </w:r>
      <w:proofErr w:type="spellStart"/>
      <w:r w:rsidRPr="004139DD">
        <w:t>QSeaBattle</w:t>
      </w:r>
      <w:proofErr w:type="spellEnd"/>
      <w:r w:rsidRPr="004139DD">
        <w:t>\</w:t>
      </w:r>
      <w:proofErr w:type="spellStart"/>
      <w:r w:rsidRPr="004139DD">
        <w:t>src</w:t>
      </w:r>
      <w:proofErr w:type="spellEnd"/>
      <w:r w:rsidRPr="004139DD">
        <w:t>\</w:t>
      </w:r>
      <w:proofErr w:type="spellStart"/>
      <w:r w:rsidRPr="004139DD">
        <w:t>Q_Sea_Battle</w:t>
      </w:r>
      <w:proofErr w:type="spellEnd"/>
      <w:r>
        <w:t>\</w:t>
      </w:r>
      <w:r w:rsidRPr="005F32DD">
        <w:rPr>
          <w:rFonts w:ascii="Consolas" w:hAnsi="Consolas"/>
          <w:color w:val="C586C0"/>
          <w:sz w:val="21"/>
          <w:szCs w:val="21"/>
          <w:lang w:val="en-NL" w:eastAsia="en-NL"/>
        </w:rPr>
        <w:t xml:space="preserve"> </w:t>
      </w:r>
    </w:p>
    <w:p w14:paraId="513FD6DA" w14:textId="77777777" w:rsidR="00CB70BD" w:rsidRDefault="009D11C9" w:rsidP="006522A4">
      <w:pPr>
        <w:pStyle w:val="ListParagraph"/>
        <w:numPr>
          <w:ilvl w:val="0"/>
          <w:numId w:val="31"/>
        </w:numPr>
      </w:pPr>
      <w:proofErr w:type="gramStart"/>
      <w:r w:rsidRPr="009D11C9">
        <w:t>New mod</w:t>
      </w:r>
      <w:r w:rsidR="00CB70BD">
        <w:t>u</w:t>
      </w:r>
      <w:r w:rsidRPr="009D11C9">
        <w:t>l</w:t>
      </w:r>
      <w:r w:rsidR="00CB70BD">
        <w:t>e</w:t>
      </w:r>
      <w:r w:rsidRPr="009D11C9">
        <w:t>s we place</w:t>
      </w:r>
      <w:proofErr w:type="gramEnd"/>
      <w:r w:rsidRPr="009D11C9">
        <w:t xml:space="preserve"> in </w:t>
      </w:r>
      <w:proofErr w:type="spellStart"/>
      <w:r w:rsidR="000E1253" w:rsidRPr="004139DD">
        <w:t>QSeaBattle</w:t>
      </w:r>
      <w:proofErr w:type="spellEnd"/>
      <w:r w:rsidR="000E1253" w:rsidRPr="004139DD">
        <w:t>\</w:t>
      </w:r>
      <w:r w:rsidR="000E1253">
        <w:t>WIP\</w:t>
      </w:r>
      <w:proofErr w:type="spellStart"/>
      <w:r w:rsidR="000E1253">
        <w:t>src</w:t>
      </w:r>
      <w:proofErr w:type="spellEnd"/>
      <w:r w:rsidR="000E1253">
        <w:t>\</w:t>
      </w:r>
      <w:r w:rsidR="000E1253" w:rsidRPr="000E1253">
        <w:t xml:space="preserve"> </w:t>
      </w:r>
      <w:proofErr w:type="spellStart"/>
      <w:r w:rsidR="000E1253" w:rsidRPr="004139DD">
        <w:t>Q_Sea_Battle</w:t>
      </w:r>
      <w:r w:rsidR="000E1253">
        <w:t>_New</w:t>
      </w:r>
      <w:proofErr w:type="spellEnd"/>
    </w:p>
    <w:p w14:paraId="50C33048" w14:textId="48ED07E4" w:rsidR="00CB70BD" w:rsidRDefault="00CB70BD" w:rsidP="006522A4">
      <w:pPr>
        <w:pStyle w:val="ListParagraph"/>
        <w:numPr>
          <w:ilvl w:val="0"/>
          <w:numId w:val="31"/>
        </w:numPr>
      </w:pPr>
      <w:r>
        <w:t>Tests for new</w:t>
      </w:r>
      <w:r w:rsidRPr="00CB70BD">
        <w:t xml:space="preserve"> mod</w:t>
      </w:r>
      <w:r>
        <w:t>u</w:t>
      </w:r>
      <w:r w:rsidRPr="00CB70BD">
        <w:t>l</w:t>
      </w:r>
      <w:r>
        <w:t>e</w:t>
      </w:r>
      <w:r w:rsidRPr="00CB70BD">
        <w:t xml:space="preserve">s we place in </w:t>
      </w:r>
      <w:proofErr w:type="spellStart"/>
      <w:r w:rsidRPr="004139DD">
        <w:t>QSeaBattle</w:t>
      </w:r>
      <w:proofErr w:type="spellEnd"/>
      <w:r w:rsidRPr="004139DD">
        <w:t>\</w:t>
      </w:r>
      <w:r>
        <w:t>WIP\tests</w:t>
      </w:r>
    </w:p>
    <w:p w14:paraId="71404BF6" w14:textId="2C5DA0EE" w:rsidR="00CB70BD" w:rsidRPr="00CB70BD" w:rsidRDefault="00CB70BD" w:rsidP="006522A4">
      <w:pPr>
        <w:pStyle w:val="ListParagraph"/>
        <w:numPr>
          <w:ilvl w:val="0"/>
          <w:numId w:val="31"/>
        </w:numPr>
      </w:pPr>
      <w:r>
        <w:t xml:space="preserve">Notebooks (or maybe scripts) integrating functionality will be in </w:t>
      </w:r>
      <w:r w:rsidRPr="009D11C9">
        <w:t xml:space="preserve">in </w:t>
      </w:r>
      <w:proofErr w:type="spellStart"/>
      <w:r w:rsidRPr="004139DD">
        <w:t>QSeaBattle</w:t>
      </w:r>
      <w:proofErr w:type="spellEnd"/>
      <w:r w:rsidRPr="004139DD">
        <w:t>\</w:t>
      </w:r>
      <w:r>
        <w:t>WIP</w:t>
      </w:r>
    </w:p>
    <w:p w14:paraId="2E3F62EF" w14:textId="510BCCDB" w:rsidR="00CB70BD" w:rsidRPr="009D11C9" w:rsidRDefault="00CB70BD" w:rsidP="006522A4">
      <w:pPr>
        <w:pStyle w:val="ListParagraph"/>
        <w:numPr>
          <w:ilvl w:val="0"/>
          <w:numId w:val="33"/>
        </w:numPr>
      </w:pPr>
      <w:r>
        <w:t xml:space="preserve">Once functionality is fully proven we integrate back into the formal </w:t>
      </w:r>
      <w:proofErr w:type="spellStart"/>
      <w:r>
        <w:t>QSeaBattle</w:t>
      </w:r>
      <w:proofErr w:type="spellEnd"/>
      <w:r>
        <w:t xml:space="preserve"> package and potentially overwrite the ‘old’ </w:t>
      </w:r>
      <w:proofErr w:type="spellStart"/>
      <w:r w:rsidR="007137C7">
        <w:t>Pyr</w:t>
      </w:r>
      <w:proofErr w:type="spellEnd"/>
      <w:r w:rsidR="007137C7">
        <w:t>* models, layers and utilities during development we keep it fully separated.</w:t>
      </w:r>
    </w:p>
    <w:p w14:paraId="7C31FDE5" w14:textId="3B4B51FB" w:rsidR="00015FB3" w:rsidRDefault="00015FB3" w:rsidP="00015FB3">
      <w:pPr>
        <w:tabs>
          <w:tab w:val="left" w:pos="3852"/>
        </w:tabs>
        <w:rPr>
          <w:lang w:val="en-NL"/>
        </w:rPr>
      </w:pPr>
    </w:p>
    <w:p w14:paraId="3D288F00" w14:textId="77777777" w:rsidR="00376CE4" w:rsidRPr="00376CE4" w:rsidRDefault="00376CE4" w:rsidP="00376CE4">
      <w:pPr>
        <w:tabs>
          <w:tab w:val="left" w:pos="3852"/>
        </w:tabs>
        <w:rPr>
          <w:lang w:val="en-NL"/>
        </w:rPr>
      </w:pPr>
      <w:r w:rsidRPr="00376CE4">
        <w:rPr>
          <w:lang w:val="en-NL"/>
        </w:rPr>
        <w:t>Note: comms size (m)</w:t>
      </w:r>
    </w:p>
    <w:p w14:paraId="5802C44C" w14:textId="77777777" w:rsidR="00376CE4" w:rsidRPr="00376CE4" w:rsidRDefault="00376CE4" w:rsidP="00376CE4">
      <w:pPr>
        <w:numPr>
          <w:ilvl w:val="0"/>
          <w:numId w:val="44"/>
        </w:numPr>
        <w:tabs>
          <w:tab w:val="left" w:pos="3852"/>
        </w:tabs>
        <w:rPr>
          <w:lang w:val="en-NL"/>
        </w:rPr>
      </w:pPr>
      <w:r w:rsidRPr="00376CE4">
        <w:rPr>
          <w:lang w:val="en-NL"/>
        </w:rPr>
        <w:t xml:space="preserve">For the currently implemented </w:t>
      </w:r>
      <w:proofErr w:type="spellStart"/>
      <w:r w:rsidRPr="00376CE4">
        <w:rPr>
          <w:lang w:val="en-NL"/>
        </w:rPr>
        <w:t>PRAssisted</w:t>
      </w:r>
      <w:proofErr w:type="spellEnd"/>
      <w:r w:rsidRPr="00376CE4">
        <w:rPr>
          <w:lang w:val="en-NL"/>
        </w:rPr>
        <w:t>-based teacher algorithms (</w:t>
      </w:r>
      <w:proofErr w:type="spellStart"/>
      <w:r w:rsidRPr="00376CE4">
        <w:rPr>
          <w:lang w:val="en-NL"/>
        </w:rPr>
        <w:t>pyr</w:t>
      </w:r>
      <w:proofErr w:type="spellEnd"/>
      <w:r w:rsidRPr="00376CE4">
        <w:rPr>
          <w:lang w:val="en-NL"/>
        </w:rPr>
        <w:t xml:space="preserve"> and </w:t>
      </w:r>
      <w:proofErr w:type="spellStart"/>
      <w:r w:rsidRPr="00376CE4">
        <w:rPr>
          <w:lang w:val="en-NL"/>
        </w:rPr>
        <w:t>lin</w:t>
      </w:r>
      <w:proofErr w:type="spellEnd"/>
      <w:r w:rsidRPr="00376CE4">
        <w:rPr>
          <w:lang w:val="en-NL"/>
        </w:rPr>
        <w:t>), the communication size is fixed to m = 1. As a result, all imitation-training dataset generators and teacher functions assume m = 1.</w:t>
      </w:r>
    </w:p>
    <w:p w14:paraId="7D317484" w14:textId="77777777" w:rsidR="00376CE4" w:rsidRPr="00376CE4" w:rsidRDefault="00376CE4" w:rsidP="00376CE4">
      <w:pPr>
        <w:numPr>
          <w:ilvl w:val="0"/>
          <w:numId w:val="44"/>
        </w:numPr>
        <w:tabs>
          <w:tab w:val="left" w:pos="3852"/>
        </w:tabs>
        <w:rPr>
          <w:lang w:val="en-NL"/>
        </w:rPr>
      </w:pPr>
      <w:r w:rsidRPr="00376CE4">
        <w:rPr>
          <w:lang w:val="en-NL"/>
        </w:rPr>
        <w:t xml:space="preserve">This specification keeps m = </w:t>
      </w:r>
      <w:proofErr w:type="spellStart"/>
      <w:r w:rsidRPr="00376CE4">
        <w:rPr>
          <w:lang w:val="en-NL"/>
        </w:rPr>
        <w:t>comms_size</w:t>
      </w:r>
      <w:proofErr w:type="spellEnd"/>
      <w:r w:rsidRPr="00376CE4">
        <w:rPr>
          <w:lang w:val="en-NL"/>
        </w:rPr>
        <w:t xml:space="preserve"> as a parameter in the public contracts (</w:t>
      </w:r>
      <w:proofErr w:type="spellStart"/>
      <w:r w:rsidRPr="00376CE4">
        <w:rPr>
          <w:lang w:val="en-NL"/>
        </w:rPr>
        <w:t>comm_logits</w:t>
      </w:r>
      <w:proofErr w:type="spellEnd"/>
      <w:r w:rsidRPr="00376CE4">
        <w:rPr>
          <w:lang w:val="en-NL"/>
        </w:rPr>
        <w:t xml:space="preserve"> has shape (B, m)) to allow future work (e.g., RL-only algorithms) to use m &gt; 1 without changing the model interfaces.</w:t>
      </w:r>
    </w:p>
    <w:p w14:paraId="6D4FF525" w14:textId="77777777" w:rsidR="00376CE4" w:rsidRPr="00376CE4" w:rsidRDefault="00376CE4" w:rsidP="00376CE4">
      <w:pPr>
        <w:numPr>
          <w:ilvl w:val="0"/>
          <w:numId w:val="44"/>
        </w:numPr>
        <w:tabs>
          <w:tab w:val="left" w:pos="3852"/>
        </w:tabs>
        <w:rPr>
          <w:lang w:val="en-NL"/>
        </w:rPr>
      </w:pPr>
      <w:r w:rsidRPr="00376CE4">
        <w:rPr>
          <w:lang w:val="en-NL"/>
        </w:rPr>
        <w:t>Normative requirement for supervised training datasets: m = 1.</w:t>
      </w:r>
    </w:p>
    <w:p w14:paraId="2F7C7CC3" w14:textId="77777777" w:rsidR="00376CE4" w:rsidRPr="00376CE4" w:rsidRDefault="00376CE4" w:rsidP="00376CE4">
      <w:pPr>
        <w:numPr>
          <w:ilvl w:val="0"/>
          <w:numId w:val="44"/>
        </w:numPr>
        <w:tabs>
          <w:tab w:val="left" w:pos="3852"/>
        </w:tabs>
        <w:rPr>
          <w:lang w:val="en-NL"/>
        </w:rPr>
      </w:pPr>
      <w:r w:rsidRPr="00376CE4">
        <w:rPr>
          <w:lang w:val="en-NL"/>
        </w:rPr>
        <w:t>Forward compatibility: code must treat the comm dimension as a true vector dimension (shape (…, m)), even when m = 1; do not special-case scalars.</w:t>
      </w:r>
    </w:p>
    <w:p w14:paraId="1FEC7E6D" w14:textId="77777777" w:rsidR="00376CE4" w:rsidRPr="00376CE4" w:rsidRDefault="00376CE4" w:rsidP="00376CE4">
      <w:pPr>
        <w:tabs>
          <w:tab w:val="left" w:pos="3852"/>
        </w:tabs>
        <w:ind w:left="720"/>
        <w:rPr>
          <w:lang w:val="en-NL"/>
        </w:rPr>
      </w:pPr>
    </w:p>
    <w:p w14:paraId="7CCAF855" w14:textId="6E4585FC" w:rsidR="0023497C" w:rsidRDefault="0023497C" w:rsidP="00015FB3">
      <w:pPr>
        <w:tabs>
          <w:tab w:val="left" w:pos="3852"/>
        </w:tabs>
      </w:pPr>
      <w:r>
        <w:t xml:space="preserve">We will reuse from </w:t>
      </w:r>
      <w:proofErr w:type="spellStart"/>
      <w:r>
        <w:t>QSeaBattle</w:t>
      </w:r>
      <w:proofErr w:type="spellEnd"/>
      <w:r w:rsidR="0073220C">
        <w:t xml:space="preserve"> without modification</w:t>
      </w:r>
    </w:p>
    <w:p w14:paraId="4439E5B0" w14:textId="70B6240C" w:rsidR="005F32DD" w:rsidRPr="005F32DD" w:rsidRDefault="005F32DD" w:rsidP="006522A4">
      <w:pPr>
        <w:pStyle w:val="ListParagraph"/>
        <w:numPr>
          <w:ilvl w:val="1"/>
          <w:numId w:val="31"/>
        </w:numPr>
        <w:rPr>
          <w:lang w:val="en-NL"/>
        </w:rPr>
      </w:pPr>
      <w:proofErr w:type="gramStart"/>
      <w:r w:rsidRPr="005F32DD">
        <w:rPr>
          <w:lang w:val="en-NL"/>
        </w:rPr>
        <w:t>from .</w:t>
      </w:r>
      <w:proofErr w:type="spellStart"/>
      <w:r w:rsidRPr="005F32DD">
        <w:rPr>
          <w:lang w:val="en-NL"/>
        </w:rPr>
        <w:t>game</w:t>
      </w:r>
      <w:proofErr w:type="gramEnd"/>
      <w:r w:rsidRPr="005F32DD">
        <w:rPr>
          <w:lang w:val="en-NL"/>
        </w:rPr>
        <w:t>_layout</w:t>
      </w:r>
      <w:proofErr w:type="spellEnd"/>
      <w:r w:rsidRPr="005F32DD">
        <w:rPr>
          <w:lang w:val="en-NL"/>
        </w:rPr>
        <w:t xml:space="preserve"> import </w:t>
      </w:r>
      <w:proofErr w:type="spellStart"/>
      <w:r w:rsidRPr="005F32DD">
        <w:rPr>
          <w:lang w:val="en-NL"/>
        </w:rPr>
        <w:t>GameLayout</w:t>
      </w:r>
      <w:proofErr w:type="spellEnd"/>
    </w:p>
    <w:p w14:paraId="7C2D6CCC" w14:textId="77777777" w:rsidR="005F32DD" w:rsidRPr="005F32DD" w:rsidRDefault="005F32DD" w:rsidP="006522A4">
      <w:pPr>
        <w:pStyle w:val="ListParagraph"/>
        <w:numPr>
          <w:ilvl w:val="1"/>
          <w:numId w:val="31"/>
        </w:numPr>
        <w:rPr>
          <w:lang w:val="en-NL"/>
        </w:rPr>
      </w:pPr>
      <w:proofErr w:type="gramStart"/>
      <w:r w:rsidRPr="005F32DD">
        <w:rPr>
          <w:lang w:val="en-NL"/>
        </w:rPr>
        <w:t>from .</w:t>
      </w:r>
      <w:proofErr w:type="spellStart"/>
      <w:r w:rsidRPr="005F32DD">
        <w:rPr>
          <w:lang w:val="en-NL"/>
        </w:rPr>
        <w:t>game</w:t>
      </w:r>
      <w:proofErr w:type="gramEnd"/>
      <w:r w:rsidRPr="005F32DD">
        <w:rPr>
          <w:lang w:val="en-NL"/>
        </w:rPr>
        <w:t>_env</w:t>
      </w:r>
      <w:proofErr w:type="spellEnd"/>
      <w:r w:rsidRPr="005F32DD">
        <w:rPr>
          <w:lang w:val="en-NL"/>
        </w:rPr>
        <w:t xml:space="preserve"> import </w:t>
      </w:r>
      <w:proofErr w:type="spellStart"/>
      <w:r w:rsidRPr="005F32DD">
        <w:rPr>
          <w:lang w:val="en-NL"/>
        </w:rPr>
        <w:t>GameEnv</w:t>
      </w:r>
      <w:proofErr w:type="spellEnd"/>
    </w:p>
    <w:p w14:paraId="75B3C278" w14:textId="77777777" w:rsidR="005F32DD" w:rsidRPr="005F32DD" w:rsidRDefault="005F32DD" w:rsidP="006522A4">
      <w:pPr>
        <w:pStyle w:val="ListParagraph"/>
        <w:numPr>
          <w:ilvl w:val="1"/>
          <w:numId w:val="31"/>
        </w:numPr>
        <w:rPr>
          <w:lang w:val="en-NL"/>
        </w:rPr>
      </w:pPr>
      <w:proofErr w:type="gramStart"/>
      <w:r w:rsidRPr="005F32DD">
        <w:rPr>
          <w:lang w:val="en-NL"/>
        </w:rPr>
        <w:t>from .</w:t>
      </w:r>
      <w:proofErr w:type="spellStart"/>
      <w:r w:rsidRPr="005F32DD">
        <w:rPr>
          <w:lang w:val="en-NL"/>
        </w:rPr>
        <w:t>players</w:t>
      </w:r>
      <w:proofErr w:type="gramEnd"/>
      <w:r w:rsidRPr="005F32DD">
        <w:rPr>
          <w:lang w:val="en-NL"/>
        </w:rPr>
        <w:t>_base</w:t>
      </w:r>
      <w:proofErr w:type="spellEnd"/>
      <w:r w:rsidRPr="005F32DD">
        <w:rPr>
          <w:lang w:val="en-NL"/>
        </w:rPr>
        <w:t xml:space="preserve"> import Players</w:t>
      </w:r>
    </w:p>
    <w:p w14:paraId="0C38793F" w14:textId="77777777" w:rsidR="005F32DD" w:rsidRPr="005F32DD" w:rsidRDefault="005F32DD" w:rsidP="006522A4">
      <w:pPr>
        <w:pStyle w:val="ListParagraph"/>
        <w:numPr>
          <w:ilvl w:val="1"/>
          <w:numId w:val="31"/>
        </w:numPr>
        <w:rPr>
          <w:lang w:val="en-NL"/>
        </w:rPr>
      </w:pPr>
      <w:proofErr w:type="gramStart"/>
      <w:r w:rsidRPr="005F32DD">
        <w:rPr>
          <w:lang w:val="en-NL"/>
        </w:rPr>
        <w:t>from .</w:t>
      </w:r>
      <w:proofErr w:type="spellStart"/>
      <w:r w:rsidRPr="005F32DD">
        <w:rPr>
          <w:lang w:val="en-NL"/>
        </w:rPr>
        <w:t>player</w:t>
      </w:r>
      <w:proofErr w:type="gramEnd"/>
      <w:r w:rsidRPr="005F32DD">
        <w:rPr>
          <w:lang w:val="en-NL"/>
        </w:rPr>
        <w:t>_base_</w:t>
      </w:r>
      <w:proofErr w:type="gramStart"/>
      <w:r w:rsidRPr="005F32DD">
        <w:rPr>
          <w:lang w:val="en-NL"/>
        </w:rPr>
        <w:t>a</w:t>
      </w:r>
      <w:proofErr w:type="spellEnd"/>
      <w:proofErr w:type="gramEnd"/>
      <w:r w:rsidRPr="005F32DD">
        <w:rPr>
          <w:lang w:val="en-NL"/>
        </w:rPr>
        <w:t xml:space="preserve"> import </w:t>
      </w:r>
      <w:proofErr w:type="spellStart"/>
      <w:r w:rsidRPr="005F32DD">
        <w:rPr>
          <w:lang w:val="en-NL"/>
        </w:rPr>
        <w:t>PlayerA</w:t>
      </w:r>
      <w:proofErr w:type="spellEnd"/>
    </w:p>
    <w:p w14:paraId="6D901EE8" w14:textId="77777777" w:rsidR="005F32DD" w:rsidRPr="005F32DD" w:rsidRDefault="005F32DD" w:rsidP="006522A4">
      <w:pPr>
        <w:pStyle w:val="ListParagraph"/>
        <w:numPr>
          <w:ilvl w:val="1"/>
          <w:numId w:val="31"/>
        </w:numPr>
        <w:rPr>
          <w:lang w:val="en-NL"/>
        </w:rPr>
      </w:pPr>
      <w:proofErr w:type="gramStart"/>
      <w:r w:rsidRPr="005F32DD">
        <w:rPr>
          <w:lang w:val="en-NL"/>
        </w:rPr>
        <w:t>from .</w:t>
      </w:r>
      <w:proofErr w:type="spellStart"/>
      <w:r w:rsidRPr="005F32DD">
        <w:rPr>
          <w:lang w:val="en-NL"/>
        </w:rPr>
        <w:t>player</w:t>
      </w:r>
      <w:proofErr w:type="gramEnd"/>
      <w:r w:rsidRPr="005F32DD">
        <w:rPr>
          <w:lang w:val="en-NL"/>
        </w:rPr>
        <w:t>_base_b</w:t>
      </w:r>
      <w:proofErr w:type="spellEnd"/>
      <w:r w:rsidRPr="005F32DD">
        <w:rPr>
          <w:lang w:val="en-NL"/>
        </w:rPr>
        <w:t xml:space="preserve"> import </w:t>
      </w:r>
      <w:proofErr w:type="spellStart"/>
      <w:r w:rsidRPr="005F32DD">
        <w:rPr>
          <w:lang w:val="en-NL"/>
        </w:rPr>
        <w:t>PlayerB</w:t>
      </w:r>
      <w:proofErr w:type="spellEnd"/>
    </w:p>
    <w:p w14:paraId="4CFE8CE3" w14:textId="77777777" w:rsidR="005F32DD" w:rsidRPr="005F32DD" w:rsidRDefault="005F32DD" w:rsidP="006522A4">
      <w:pPr>
        <w:pStyle w:val="ListParagraph"/>
        <w:numPr>
          <w:ilvl w:val="1"/>
          <w:numId w:val="31"/>
        </w:numPr>
        <w:rPr>
          <w:lang w:val="en-NL"/>
        </w:rPr>
      </w:pPr>
      <w:proofErr w:type="gramStart"/>
      <w:r w:rsidRPr="005F32DD">
        <w:rPr>
          <w:lang w:val="en-NL"/>
        </w:rPr>
        <w:lastRenderedPageBreak/>
        <w:t>from .game</w:t>
      </w:r>
      <w:proofErr w:type="gramEnd"/>
      <w:r w:rsidRPr="005F32DD">
        <w:rPr>
          <w:lang w:val="en-NL"/>
        </w:rPr>
        <w:t xml:space="preserve"> import Game</w:t>
      </w:r>
    </w:p>
    <w:p w14:paraId="5C6FBBCD" w14:textId="77777777" w:rsidR="005F32DD" w:rsidRPr="005F32DD" w:rsidRDefault="005F32DD" w:rsidP="006522A4">
      <w:pPr>
        <w:pStyle w:val="ListParagraph"/>
        <w:numPr>
          <w:ilvl w:val="1"/>
          <w:numId w:val="31"/>
        </w:numPr>
        <w:rPr>
          <w:lang w:val="en-NL"/>
        </w:rPr>
      </w:pPr>
      <w:proofErr w:type="gramStart"/>
      <w:r w:rsidRPr="005F32DD">
        <w:rPr>
          <w:lang w:val="en-NL"/>
        </w:rPr>
        <w:t>from .tournament</w:t>
      </w:r>
      <w:proofErr w:type="gramEnd"/>
      <w:r w:rsidRPr="005F32DD">
        <w:rPr>
          <w:lang w:val="en-NL"/>
        </w:rPr>
        <w:t xml:space="preserve"> import Tournament</w:t>
      </w:r>
    </w:p>
    <w:p w14:paraId="4584916C" w14:textId="77777777" w:rsidR="005F32DD" w:rsidRDefault="005F32DD" w:rsidP="006522A4">
      <w:pPr>
        <w:pStyle w:val="ListParagraph"/>
        <w:numPr>
          <w:ilvl w:val="1"/>
          <w:numId w:val="31"/>
        </w:numPr>
        <w:rPr>
          <w:lang w:val="en-NL"/>
        </w:rPr>
      </w:pPr>
      <w:proofErr w:type="gramStart"/>
      <w:r w:rsidRPr="005F32DD">
        <w:rPr>
          <w:lang w:val="en-NL"/>
        </w:rPr>
        <w:t>from .</w:t>
      </w:r>
      <w:proofErr w:type="spellStart"/>
      <w:r w:rsidRPr="005F32DD">
        <w:rPr>
          <w:lang w:val="en-NL"/>
        </w:rPr>
        <w:t>tournament</w:t>
      </w:r>
      <w:proofErr w:type="gramEnd"/>
      <w:r w:rsidRPr="005F32DD">
        <w:rPr>
          <w:lang w:val="en-NL"/>
        </w:rPr>
        <w:t>_log</w:t>
      </w:r>
      <w:proofErr w:type="spellEnd"/>
      <w:r w:rsidRPr="005F32DD">
        <w:rPr>
          <w:lang w:val="en-NL"/>
        </w:rPr>
        <w:t xml:space="preserve"> import </w:t>
      </w:r>
      <w:proofErr w:type="spellStart"/>
      <w:r w:rsidRPr="005F32DD">
        <w:rPr>
          <w:lang w:val="en-NL"/>
        </w:rPr>
        <w:t>TournamentLog</w:t>
      </w:r>
      <w:proofErr w:type="spellEnd"/>
    </w:p>
    <w:p w14:paraId="0793A7D9" w14:textId="77777777" w:rsidR="00E72774" w:rsidRPr="00E72774" w:rsidRDefault="00E72774" w:rsidP="006522A4">
      <w:pPr>
        <w:pStyle w:val="ListParagraph"/>
        <w:numPr>
          <w:ilvl w:val="1"/>
          <w:numId w:val="31"/>
        </w:numPr>
        <w:rPr>
          <w:lang w:val="en-NL"/>
        </w:rPr>
      </w:pPr>
      <w:r w:rsidRPr="00E72774">
        <w:rPr>
          <w:lang w:val="en-NL"/>
        </w:rPr>
        <w:t>from .</w:t>
      </w:r>
      <w:proofErr w:type="spellStart"/>
      <w:r w:rsidRPr="00E72774">
        <w:rPr>
          <w:lang w:val="en-NL"/>
        </w:rPr>
        <w:t>pr_assisted_players</w:t>
      </w:r>
      <w:proofErr w:type="spellEnd"/>
      <w:r w:rsidRPr="00E72774">
        <w:rPr>
          <w:lang w:val="en-NL"/>
        </w:rPr>
        <w:t xml:space="preserve"> import </w:t>
      </w:r>
      <w:proofErr w:type="spellStart"/>
      <w:r w:rsidRPr="00E72774">
        <w:rPr>
          <w:lang w:val="en-NL"/>
        </w:rPr>
        <w:t>PRAssistedPlayers</w:t>
      </w:r>
      <w:proofErr w:type="spellEnd"/>
    </w:p>
    <w:p w14:paraId="469AD273" w14:textId="77777777" w:rsidR="00E72774" w:rsidRPr="00E72774" w:rsidRDefault="00E72774" w:rsidP="006522A4">
      <w:pPr>
        <w:pStyle w:val="ListParagraph"/>
        <w:numPr>
          <w:ilvl w:val="1"/>
          <w:numId w:val="31"/>
        </w:numPr>
        <w:rPr>
          <w:lang w:val="en-NL"/>
        </w:rPr>
      </w:pPr>
      <w:r w:rsidRPr="00E72774">
        <w:rPr>
          <w:lang w:val="en-NL"/>
        </w:rPr>
        <w:t>from .</w:t>
      </w:r>
      <w:proofErr w:type="spellStart"/>
      <w:r w:rsidRPr="00E72774">
        <w:rPr>
          <w:lang w:val="en-NL"/>
        </w:rPr>
        <w:t>pr_assisted_player_</w:t>
      </w:r>
      <w:proofErr w:type="gramStart"/>
      <w:r w:rsidRPr="00E72774">
        <w:rPr>
          <w:lang w:val="en-NL"/>
        </w:rPr>
        <w:t>a</w:t>
      </w:r>
      <w:proofErr w:type="spellEnd"/>
      <w:proofErr w:type="gramEnd"/>
      <w:r w:rsidRPr="00E72774">
        <w:rPr>
          <w:lang w:val="en-NL"/>
        </w:rPr>
        <w:t xml:space="preserve"> import </w:t>
      </w:r>
      <w:proofErr w:type="spellStart"/>
      <w:r w:rsidRPr="00E72774">
        <w:rPr>
          <w:lang w:val="en-NL"/>
        </w:rPr>
        <w:t>PRAssistedPlayerA</w:t>
      </w:r>
      <w:proofErr w:type="spellEnd"/>
    </w:p>
    <w:p w14:paraId="6B358016" w14:textId="3C885C78" w:rsidR="00E72774" w:rsidRPr="005F32DD" w:rsidRDefault="00E72774" w:rsidP="006522A4">
      <w:pPr>
        <w:pStyle w:val="ListParagraph"/>
        <w:numPr>
          <w:ilvl w:val="1"/>
          <w:numId w:val="31"/>
        </w:numPr>
        <w:rPr>
          <w:lang w:val="en-NL"/>
        </w:rPr>
      </w:pPr>
      <w:r w:rsidRPr="00E72774">
        <w:rPr>
          <w:lang w:val="en-NL"/>
        </w:rPr>
        <w:t>from .</w:t>
      </w:r>
      <w:proofErr w:type="spellStart"/>
      <w:r w:rsidRPr="00E72774">
        <w:rPr>
          <w:lang w:val="en-NL"/>
        </w:rPr>
        <w:t>pr_assisted_player_b</w:t>
      </w:r>
      <w:proofErr w:type="spellEnd"/>
      <w:r w:rsidRPr="00E72774">
        <w:rPr>
          <w:lang w:val="en-NL"/>
        </w:rPr>
        <w:t xml:space="preserve"> import </w:t>
      </w:r>
      <w:proofErr w:type="spellStart"/>
      <w:r w:rsidRPr="00E72774">
        <w:rPr>
          <w:lang w:val="en-NL"/>
        </w:rPr>
        <w:t>PRAssistedPlayerB</w:t>
      </w:r>
      <w:proofErr w:type="spellEnd"/>
    </w:p>
    <w:p w14:paraId="3D0E502B" w14:textId="4E8FEE4F" w:rsidR="0023497C" w:rsidRDefault="0073220C" w:rsidP="006522A4">
      <w:pPr>
        <w:pStyle w:val="ListParagraph"/>
        <w:numPr>
          <w:ilvl w:val="0"/>
          <w:numId w:val="31"/>
        </w:numPr>
      </w:pPr>
      <w:r>
        <w:t xml:space="preserve">See </w:t>
      </w:r>
      <w:hyperlink r:id="rId13" w:history="1">
        <w:r w:rsidR="00015FB3" w:rsidRPr="007024F5">
          <w:rPr>
            <w:rStyle w:val="Hyperlink"/>
          </w:rPr>
          <w:t>https://robhendrik.github.io/QSeaBattle/</w:t>
        </w:r>
      </w:hyperlink>
      <w:r w:rsidR="00015FB3">
        <w:t xml:space="preserve"> for documentation</w:t>
      </w:r>
    </w:p>
    <w:p w14:paraId="2BDA2ECA" w14:textId="77777777" w:rsidR="00015FB3" w:rsidRDefault="00015FB3" w:rsidP="00015FB3"/>
    <w:p w14:paraId="20FFC42A" w14:textId="08DE2190" w:rsidR="00015FB3" w:rsidRDefault="00015FB3" w:rsidP="00015FB3">
      <w:r>
        <w:t xml:space="preserve">We will </w:t>
      </w:r>
      <w:proofErr w:type="gramStart"/>
      <w:r>
        <w:t>use</w:t>
      </w:r>
      <w:proofErr w:type="gramEnd"/>
      <w:r>
        <w:t xml:space="preserve"> for </w:t>
      </w:r>
      <w:r w:rsidR="00EE62F1">
        <w:t>inspiration</w:t>
      </w:r>
    </w:p>
    <w:p w14:paraId="3B8B3912" w14:textId="3CF966DA" w:rsidR="003C7998" w:rsidRDefault="003C7998" w:rsidP="006522A4">
      <w:pPr>
        <w:pStyle w:val="ListParagraph"/>
        <w:numPr>
          <w:ilvl w:val="0"/>
          <w:numId w:val="32"/>
        </w:numPr>
        <w:rPr>
          <w:lang w:val="en-NL"/>
        </w:rPr>
      </w:pPr>
      <w:r w:rsidRPr="00AC20DA">
        <w:rPr>
          <w:lang w:val="en-NL"/>
        </w:rPr>
        <w:t>from .</w:t>
      </w:r>
      <w:proofErr w:type="spellStart"/>
      <w:r w:rsidRPr="00AC20DA">
        <w:rPr>
          <w:lang w:val="en-NL"/>
        </w:rPr>
        <w:t>pr_assisted_layer</w:t>
      </w:r>
      <w:proofErr w:type="spellEnd"/>
      <w:r w:rsidRPr="00AC20DA">
        <w:rPr>
          <w:lang w:val="en-NL"/>
        </w:rPr>
        <w:t xml:space="preserve"> import </w:t>
      </w:r>
      <w:proofErr w:type="spellStart"/>
      <w:r w:rsidRPr="00AC20DA">
        <w:rPr>
          <w:lang w:val="en-NL"/>
        </w:rPr>
        <w:t>PRAssistedLayer</w:t>
      </w:r>
      <w:proofErr w:type="spellEnd"/>
      <w:r w:rsidRPr="00AC20DA">
        <w:rPr>
          <w:lang w:val="en-NL"/>
        </w:rPr>
        <w:t xml:space="preserve"> </w:t>
      </w:r>
      <w:r w:rsidRPr="003C7998">
        <w:rPr>
          <w:lang w:val="en-NL"/>
        </w:rPr>
        <w:sym w:font="Wingdings" w:char="F0E0"/>
      </w:r>
      <w:r w:rsidRPr="00AC20DA">
        <w:rPr>
          <w:lang w:val="en-NL"/>
        </w:rPr>
        <w:t xml:space="preserve"> will inspire </w:t>
      </w:r>
      <w:proofErr w:type="spellStart"/>
      <w:r w:rsidRPr="00AC20DA">
        <w:rPr>
          <w:lang w:val="en-NL"/>
        </w:rPr>
        <w:t>PRAssistedReplay</w:t>
      </w:r>
      <w:proofErr w:type="spellEnd"/>
    </w:p>
    <w:p w14:paraId="4475E9D3" w14:textId="4DA34B31" w:rsidR="00C35528" w:rsidRPr="00744834" w:rsidRDefault="00C35528" w:rsidP="006522A4">
      <w:pPr>
        <w:pStyle w:val="ListParagraph"/>
        <w:numPr>
          <w:ilvl w:val="0"/>
          <w:numId w:val="32"/>
        </w:numPr>
        <w:rPr>
          <w:lang w:val="en-NL"/>
        </w:rPr>
      </w:pPr>
      <w:r w:rsidRPr="00744834">
        <w:rPr>
          <w:lang w:val="en-NL"/>
        </w:rPr>
        <w:t>"</w:t>
      </w:r>
      <w:proofErr w:type="spellStart"/>
      <w:r w:rsidRPr="00744834">
        <w:rPr>
          <w:lang w:val="en-NL"/>
        </w:rPr>
        <w:t>PyrTrainableAssistedModelA</w:t>
      </w:r>
      <w:proofErr w:type="spellEnd"/>
      <w:r w:rsidRPr="00744834">
        <w:rPr>
          <w:lang w:val="en-NL"/>
        </w:rPr>
        <w:t>": (</w:t>
      </w:r>
      <w:proofErr w:type="gramStart"/>
      <w:r w:rsidRPr="00744834">
        <w:rPr>
          <w:lang w:val="en-NL"/>
        </w:rPr>
        <w:t>".</w:t>
      </w:r>
      <w:proofErr w:type="spellStart"/>
      <w:r w:rsidRPr="00744834">
        <w:rPr>
          <w:lang w:val="en-NL"/>
        </w:rPr>
        <w:t>pyr</w:t>
      </w:r>
      <w:proofErr w:type="gramEnd"/>
      <w:r w:rsidRPr="00744834">
        <w:rPr>
          <w:lang w:val="en-NL"/>
        </w:rPr>
        <w:t>_trainable_assisted_model_a</w:t>
      </w:r>
      <w:proofErr w:type="spellEnd"/>
      <w:r w:rsidRPr="00744834">
        <w:rPr>
          <w:lang w:val="en-NL"/>
        </w:rPr>
        <w:t>", "</w:t>
      </w:r>
      <w:proofErr w:type="spellStart"/>
      <w:r w:rsidRPr="00744834">
        <w:rPr>
          <w:lang w:val="en-NL"/>
        </w:rPr>
        <w:t>PyrTrainableAssistedModelA</w:t>
      </w:r>
      <w:proofErr w:type="spellEnd"/>
      <w:r w:rsidRPr="00744834">
        <w:rPr>
          <w:lang w:val="en-NL"/>
        </w:rPr>
        <w:t>")</w:t>
      </w:r>
      <w:r w:rsidR="00744834">
        <w:rPr>
          <w:lang w:val="en-NL"/>
        </w:rPr>
        <w:t xml:space="preserve"> </w:t>
      </w:r>
      <w:r w:rsidR="00744834" w:rsidRPr="003C7998">
        <w:rPr>
          <w:lang w:val="en-NL"/>
        </w:rPr>
        <w:sym w:font="Wingdings" w:char="F0E0"/>
      </w:r>
      <w:r w:rsidR="00744834" w:rsidRPr="00AC20DA">
        <w:rPr>
          <w:lang w:val="en-NL"/>
        </w:rPr>
        <w:t xml:space="preserve"> will inspire </w:t>
      </w:r>
      <w:proofErr w:type="spellStart"/>
      <w:r w:rsidR="00150799">
        <w:rPr>
          <w:lang w:val="en-NL"/>
        </w:rPr>
        <w:t>PyrInternalModelA</w:t>
      </w:r>
      <w:proofErr w:type="spellEnd"/>
    </w:p>
    <w:p w14:paraId="7A982355" w14:textId="07FD9C02" w:rsidR="00C35528" w:rsidRPr="00C35528" w:rsidRDefault="00C35528" w:rsidP="006522A4">
      <w:pPr>
        <w:pStyle w:val="ListParagraph"/>
        <w:numPr>
          <w:ilvl w:val="0"/>
          <w:numId w:val="32"/>
        </w:numPr>
        <w:rPr>
          <w:lang w:val="en-NL"/>
        </w:rPr>
      </w:pPr>
      <w:r w:rsidRPr="00C35528">
        <w:rPr>
          <w:lang w:val="en-NL"/>
        </w:rPr>
        <w:t xml:space="preserve"> "</w:t>
      </w:r>
      <w:proofErr w:type="spellStart"/>
      <w:r w:rsidRPr="00C35528">
        <w:rPr>
          <w:lang w:val="en-NL"/>
        </w:rPr>
        <w:t>PyrTrainableAssistedModelB</w:t>
      </w:r>
      <w:proofErr w:type="spellEnd"/>
      <w:r w:rsidRPr="00C35528">
        <w:rPr>
          <w:lang w:val="en-NL"/>
        </w:rPr>
        <w:t>": (</w:t>
      </w:r>
      <w:proofErr w:type="gramStart"/>
      <w:r w:rsidRPr="00C35528">
        <w:rPr>
          <w:lang w:val="en-NL"/>
        </w:rPr>
        <w:t>".</w:t>
      </w:r>
      <w:proofErr w:type="spellStart"/>
      <w:r w:rsidRPr="00C35528">
        <w:rPr>
          <w:lang w:val="en-NL"/>
        </w:rPr>
        <w:t>pyr</w:t>
      </w:r>
      <w:proofErr w:type="gramEnd"/>
      <w:r w:rsidRPr="00C35528">
        <w:rPr>
          <w:lang w:val="en-NL"/>
        </w:rPr>
        <w:t>_trainable_assisted_model_b</w:t>
      </w:r>
      <w:proofErr w:type="spellEnd"/>
      <w:r w:rsidRPr="00C35528">
        <w:rPr>
          <w:lang w:val="en-NL"/>
        </w:rPr>
        <w:t>", "</w:t>
      </w:r>
      <w:proofErr w:type="spellStart"/>
      <w:r w:rsidRPr="00C35528">
        <w:rPr>
          <w:lang w:val="en-NL"/>
        </w:rPr>
        <w:t>PyrTrainableAssistedModelB</w:t>
      </w:r>
      <w:proofErr w:type="spellEnd"/>
      <w:r w:rsidRPr="00C35528">
        <w:rPr>
          <w:lang w:val="en-NL"/>
        </w:rPr>
        <w:t>")</w:t>
      </w:r>
      <w:r w:rsidR="00851448">
        <w:rPr>
          <w:lang w:val="en-NL"/>
        </w:rPr>
        <w:t xml:space="preserve"> </w:t>
      </w:r>
      <w:r w:rsidR="00851448" w:rsidRPr="003C7998">
        <w:rPr>
          <w:lang w:val="en-NL"/>
        </w:rPr>
        <w:sym w:font="Wingdings" w:char="F0E0"/>
      </w:r>
      <w:r w:rsidR="00851448" w:rsidRPr="00AC20DA">
        <w:rPr>
          <w:lang w:val="en-NL"/>
        </w:rPr>
        <w:t xml:space="preserve"> will inspire </w:t>
      </w:r>
      <w:proofErr w:type="spellStart"/>
      <w:r w:rsidR="00150799">
        <w:rPr>
          <w:lang w:val="en-NL"/>
        </w:rPr>
        <w:t>PyrInternalModelB</w:t>
      </w:r>
      <w:proofErr w:type="spellEnd"/>
    </w:p>
    <w:p w14:paraId="3990725C" w14:textId="4D7DB23E" w:rsidR="00C35528" w:rsidRPr="00C35528" w:rsidRDefault="00C35528" w:rsidP="006522A4">
      <w:pPr>
        <w:pStyle w:val="ListParagraph"/>
        <w:numPr>
          <w:ilvl w:val="0"/>
          <w:numId w:val="32"/>
        </w:numPr>
        <w:rPr>
          <w:lang w:val="en-NL"/>
        </w:rPr>
      </w:pPr>
      <w:r w:rsidRPr="00C35528">
        <w:rPr>
          <w:lang w:val="en-NL"/>
        </w:rPr>
        <w:t xml:space="preserve">  "</w:t>
      </w:r>
      <w:proofErr w:type="spellStart"/>
      <w:r w:rsidRPr="00C35528">
        <w:rPr>
          <w:lang w:val="en-NL"/>
        </w:rPr>
        <w:t>PyrMeasurementLayerA</w:t>
      </w:r>
      <w:proofErr w:type="spellEnd"/>
      <w:r w:rsidRPr="00C35528">
        <w:rPr>
          <w:lang w:val="en-NL"/>
        </w:rPr>
        <w:t>": (</w:t>
      </w:r>
      <w:proofErr w:type="gramStart"/>
      <w:r w:rsidRPr="00C35528">
        <w:rPr>
          <w:lang w:val="en-NL"/>
        </w:rPr>
        <w:t>".</w:t>
      </w:r>
      <w:proofErr w:type="spellStart"/>
      <w:r w:rsidRPr="00C35528">
        <w:rPr>
          <w:lang w:val="en-NL"/>
        </w:rPr>
        <w:t>pyr</w:t>
      </w:r>
      <w:proofErr w:type="gramEnd"/>
      <w:r w:rsidRPr="00C35528">
        <w:rPr>
          <w:lang w:val="en-NL"/>
        </w:rPr>
        <w:t>_measurement_layer_a</w:t>
      </w:r>
      <w:proofErr w:type="spellEnd"/>
      <w:r w:rsidRPr="00C35528">
        <w:rPr>
          <w:lang w:val="en-NL"/>
        </w:rPr>
        <w:t>", "</w:t>
      </w:r>
      <w:proofErr w:type="spellStart"/>
      <w:r w:rsidRPr="00C35528">
        <w:rPr>
          <w:lang w:val="en-NL"/>
        </w:rPr>
        <w:t>PyrMeasurementLayerA</w:t>
      </w:r>
      <w:proofErr w:type="spellEnd"/>
      <w:r w:rsidRPr="00C35528">
        <w:rPr>
          <w:lang w:val="en-NL"/>
        </w:rPr>
        <w:t>")</w:t>
      </w:r>
      <w:r w:rsidR="00851448">
        <w:rPr>
          <w:lang w:val="en-NL"/>
        </w:rPr>
        <w:t xml:space="preserve"> </w:t>
      </w:r>
      <w:r w:rsidR="00416AC5" w:rsidRPr="00416AC5">
        <w:rPr>
          <w:lang w:val="en-NL"/>
        </w:rPr>
        <w:sym w:font="Wingdings" w:char="F0E0"/>
      </w:r>
      <w:r w:rsidR="00416AC5">
        <w:rPr>
          <w:lang w:val="en-NL"/>
        </w:rPr>
        <w:t xml:space="preserve"> </w:t>
      </w:r>
      <w:r w:rsidR="00610E48" w:rsidRPr="00AC20DA">
        <w:rPr>
          <w:lang w:val="en-NL"/>
        </w:rPr>
        <w:t xml:space="preserve">will inspire </w:t>
      </w:r>
      <w:proofErr w:type="spellStart"/>
      <w:r w:rsidR="00610E48" w:rsidRPr="00C35528">
        <w:rPr>
          <w:lang w:val="en-NL"/>
        </w:rPr>
        <w:t>PyrMeasurementLayerA</w:t>
      </w:r>
      <w:proofErr w:type="spellEnd"/>
    </w:p>
    <w:p w14:paraId="757FFE46" w14:textId="625C191C" w:rsidR="00C35528" w:rsidRPr="00C35528" w:rsidRDefault="00C35528" w:rsidP="006522A4">
      <w:pPr>
        <w:pStyle w:val="ListParagraph"/>
        <w:numPr>
          <w:ilvl w:val="0"/>
          <w:numId w:val="32"/>
        </w:numPr>
        <w:rPr>
          <w:lang w:val="en-NL"/>
        </w:rPr>
      </w:pPr>
      <w:r w:rsidRPr="00C35528">
        <w:rPr>
          <w:lang w:val="en-NL"/>
        </w:rPr>
        <w:t xml:space="preserve">    "</w:t>
      </w:r>
      <w:proofErr w:type="spellStart"/>
      <w:r w:rsidRPr="00C35528">
        <w:rPr>
          <w:lang w:val="en-NL"/>
        </w:rPr>
        <w:t>PyrCombineLayerA</w:t>
      </w:r>
      <w:proofErr w:type="spellEnd"/>
      <w:r w:rsidRPr="00C35528">
        <w:rPr>
          <w:lang w:val="en-NL"/>
        </w:rPr>
        <w:t>": (</w:t>
      </w:r>
      <w:proofErr w:type="gramStart"/>
      <w:r w:rsidRPr="00C35528">
        <w:rPr>
          <w:lang w:val="en-NL"/>
        </w:rPr>
        <w:t>".</w:t>
      </w:r>
      <w:proofErr w:type="spellStart"/>
      <w:r w:rsidRPr="00C35528">
        <w:rPr>
          <w:lang w:val="en-NL"/>
        </w:rPr>
        <w:t>pyr</w:t>
      </w:r>
      <w:proofErr w:type="gramEnd"/>
      <w:r w:rsidRPr="00C35528">
        <w:rPr>
          <w:lang w:val="en-NL"/>
        </w:rPr>
        <w:t>_combine_layer_a</w:t>
      </w:r>
      <w:proofErr w:type="spellEnd"/>
      <w:r w:rsidRPr="00C35528">
        <w:rPr>
          <w:lang w:val="en-NL"/>
        </w:rPr>
        <w:t>", "</w:t>
      </w:r>
      <w:proofErr w:type="spellStart"/>
      <w:r w:rsidRPr="00C35528">
        <w:rPr>
          <w:lang w:val="en-NL"/>
        </w:rPr>
        <w:t>PyrCombineLayerA</w:t>
      </w:r>
      <w:proofErr w:type="spellEnd"/>
      <w:r w:rsidRPr="00C35528">
        <w:rPr>
          <w:lang w:val="en-NL"/>
        </w:rPr>
        <w:t>")</w:t>
      </w:r>
      <w:r w:rsidR="00610E48">
        <w:rPr>
          <w:lang w:val="en-NL"/>
        </w:rPr>
        <w:t xml:space="preserve"> </w:t>
      </w:r>
      <w:r w:rsidR="00610E48" w:rsidRPr="003C7998">
        <w:rPr>
          <w:lang w:val="en-NL"/>
        </w:rPr>
        <w:sym w:font="Wingdings" w:char="F0E0"/>
      </w:r>
      <w:r w:rsidR="00610E48" w:rsidRPr="00AC20DA">
        <w:rPr>
          <w:lang w:val="en-NL"/>
        </w:rPr>
        <w:t xml:space="preserve"> will inspire </w:t>
      </w:r>
      <w:proofErr w:type="spellStart"/>
      <w:r w:rsidR="00610E48" w:rsidRPr="00C35528">
        <w:rPr>
          <w:lang w:val="en-NL"/>
        </w:rPr>
        <w:t>Pyr</w:t>
      </w:r>
      <w:r w:rsidR="00610E48">
        <w:rPr>
          <w:lang w:val="en-NL"/>
        </w:rPr>
        <w:t>Combine</w:t>
      </w:r>
      <w:r w:rsidR="00610E48" w:rsidRPr="00C35528">
        <w:rPr>
          <w:lang w:val="en-NL"/>
        </w:rPr>
        <w:t>LayerA</w:t>
      </w:r>
      <w:proofErr w:type="spellEnd"/>
    </w:p>
    <w:p w14:paraId="4A4AAEE0" w14:textId="23184A17" w:rsidR="00C35528" w:rsidRPr="00610E48" w:rsidRDefault="00C35528" w:rsidP="006522A4">
      <w:pPr>
        <w:pStyle w:val="ListParagraph"/>
        <w:numPr>
          <w:ilvl w:val="0"/>
          <w:numId w:val="32"/>
        </w:numPr>
        <w:rPr>
          <w:lang w:val="en-NL"/>
        </w:rPr>
      </w:pPr>
      <w:r w:rsidRPr="00C35528">
        <w:rPr>
          <w:lang w:val="en-NL"/>
        </w:rPr>
        <w:t xml:space="preserve">    "</w:t>
      </w:r>
      <w:proofErr w:type="spellStart"/>
      <w:r w:rsidRPr="00C35528">
        <w:rPr>
          <w:lang w:val="en-NL"/>
        </w:rPr>
        <w:t>PyrMeasurementLayerB</w:t>
      </w:r>
      <w:proofErr w:type="spellEnd"/>
      <w:r w:rsidRPr="00C35528">
        <w:rPr>
          <w:lang w:val="en-NL"/>
        </w:rPr>
        <w:t>": (</w:t>
      </w:r>
      <w:proofErr w:type="gramStart"/>
      <w:r w:rsidRPr="00C35528">
        <w:rPr>
          <w:lang w:val="en-NL"/>
        </w:rPr>
        <w:t>".</w:t>
      </w:r>
      <w:proofErr w:type="spellStart"/>
      <w:r w:rsidRPr="00C35528">
        <w:rPr>
          <w:lang w:val="en-NL"/>
        </w:rPr>
        <w:t>pyr</w:t>
      </w:r>
      <w:proofErr w:type="gramEnd"/>
      <w:r w:rsidRPr="00C35528">
        <w:rPr>
          <w:lang w:val="en-NL"/>
        </w:rPr>
        <w:t>_measurement_layer_b</w:t>
      </w:r>
      <w:proofErr w:type="spellEnd"/>
      <w:r w:rsidRPr="00C35528">
        <w:rPr>
          <w:lang w:val="en-NL"/>
        </w:rPr>
        <w:t>", "</w:t>
      </w:r>
      <w:proofErr w:type="spellStart"/>
      <w:r w:rsidRPr="00C35528">
        <w:rPr>
          <w:lang w:val="en-NL"/>
        </w:rPr>
        <w:t>PyrMeasurementLayerB</w:t>
      </w:r>
      <w:proofErr w:type="spellEnd"/>
      <w:r w:rsidRPr="00C35528">
        <w:rPr>
          <w:lang w:val="en-NL"/>
        </w:rPr>
        <w:t>")</w:t>
      </w:r>
      <w:r w:rsidR="00610E48">
        <w:rPr>
          <w:lang w:val="en-NL"/>
        </w:rPr>
        <w:t xml:space="preserve"> </w:t>
      </w:r>
      <w:r w:rsidR="00610E48" w:rsidRPr="003C7998">
        <w:rPr>
          <w:lang w:val="en-NL"/>
        </w:rPr>
        <w:sym w:font="Wingdings" w:char="F0E0"/>
      </w:r>
      <w:r w:rsidR="00610E48" w:rsidRPr="00AC20DA">
        <w:rPr>
          <w:lang w:val="en-NL"/>
        </w:rPr>
        <w:t xml:space="preserve"> will inspire </w:t>
      </w:r>
      <w:proofErr w:type="spellStart"/>
      <w:r w:rsidR="00610E48" w:rsidRPr="00C35528">
        <w:rPr>
          <w:lang w:val="en-NL"/>
        </w:rPr>
        <w:t>PyrMeasurementLayer</w:t>
      </w:r>
      <w:r w:rsidR="00610E48">
        <w:rPr>
          <w:lang w:val="en-NL"/>
        </w:rPr>
        <w:t>B</w:t>
      </w:r>
      <w:proofErr w:type="spellEnd"/>
    </w:p>
    <w:p w14:paraId="75B5BFF8" w14:textId="5C493CF2" w:rsidR="00610E48" w:rsidRPr="00C35528" w:rsidRDefault="00C35528" w:rsidP="006522A4">
      <w:pPr>
        <w:pStyle w:val="ListParagraph"/>
        <w:numPr>
          <w:ilvl w:val="0"/>
          <w:numId w:val="32"/>
        </w:numPr>
        <w:rPr>
          <w:lang w:val="en-NL"/>
        </w:rPr>
      </w:pPr>
      <w:r w:rsidRPr="00C35528">
        <w:rPr>
          <w:lang w:val="en-NL"/>
        </w:rPr>
        <w:t xml:space="preserve">    "</w:t>
      </w:r>
      <w:proofErr w:type="spellStart"/>
      <w:r w:rsidRPr="00C35528">
        <w:rPr>
          <w:lang w:val="en-NL"/>
        </w:rPr>
        <w:t>PyrCombineLayerB</w:t>
      </w:r>
      <w:proofErr w:type="spellEnd"/>
      <w:r w:rsidRPr="00C35528">
        <w:rPr>
          <w:lang w:val="en-NL"/>
        </w:rPr>
        <w:t>": (</w:t>
      </w:r>
      <w:proofErr w:type="gramStart"/>
      <w:r w:rsidRPr="00C35528">
        <w:rPr>
          <w:lang w:val="en-NL"/>
        </w:rPr>
        <w:t>".</w:t>
      </w:r>
      <w:proofErr w:type="spellStart"/>
      <w:r w:rsidRPr="00C35528">
        <w:rPr>
          <w:lang w:val="en-NL"/>
        </w:rPr>
        <w:t>pyr</w:t>
      </w:r>
      <w:proofErr w:type="gramEnd"/>
      <w:r w:rsidRPr="00C35528">
        <w:rPr>
          <w:lang w:val="en-NL"/>
        </w:rPr>
        <w:t>_combine_layer_b</w:t>
      </w:r>
      <w:proofErr w:type="spellEnd"/>
      <w:r w:rsidRPr="00C35528">
        <w:rPr>
          <w:lang w:val="en-NL"/>
        </w:rPr>
        <w:t>", "</w:t>
      </w:r>
      <w:proofErr w:type="spellStart"/>
      <w:r w:rsidRPr="00C35528">
        <w:rPr>
          <w:lang w:val="en-NL"/>
        </w:rPr>
        <w:t>PyrCombineLayerB</w:t>
      </w:r>
      <w:proofErr w:type="spellEnd"/>
      <w:r w:rsidRPr="00C35528">
        <w:rPr>
          <w:lang w:val="en-NL"/>
        </w:rPr>
        <w:t>")</w:t>
      </w:r>
      <w:r w:rsidR="00610E48">
        <w:rPr>
          <w:lang w:val="en-NL"/>
        </w:rPr>
        <w:t xml:space="preserve"> </w:t>
      </w:r>
      <w:r w:rsidR="00610E48" w:rsidRPr="003C7998">
        <w:rPr>
          <w:lang w:val="en-NL"/>
        </w:rPr>
        <w:sym w:font="Wingdings" w:char="F0E0"/>
      </w:r>
      <w:r w:rsidR="00610E48" w:rsidRPr="00AC20DA">
        <w:rPr>
          <w:lang w:val="en-NL"/>
        </w:rPr>
        <w:t xml:space="preserve"> will inspire </w:t>
      </w:r>
      <w:proofErr w:type="spellStart"/>
      <w:r w:rsidR="00610E48" w:rsidRPr="00C35528">
        <w:rPr>
          <w:lang w:val="en-NL"/>
        </w:rPr>
        <w:t>Pyr</w:t>
      </w:r>
      <w:r w:rsidR="00610E48">
        <w:rPr>
          <w:lang w:val="en-NL"/>
        </w:rPr>
        <w:t>Combine</w:t>
      </w:r>
      <w:r w:rsidR="00610E48" w:rsidRPr="00C35528">
        <w:rPr>
          <w:lang w:val="en-NL"/>
        </w:rPr>
        <w:t>Layer</w:t>
      </w:r>
      <w:r w:rsidR="00610E48">
        <w:rPr>
          <w:lang w:val="en-NL"/>
        </w:rPr>
        <w:t>B</w:t>
      </w:r>
      <w:proofErr w:type="spellEnd"/>
    </w:p>
    <w:p w14:paraId="2D4A6C79" w14:textId="58927910" w:rsidR="00C35528" w:rsidRPr="00AC20DA" w:rsidRDefault="00C35528" w:rsidP="00610E48">
      <w:pPr>
        <w:pStyle w:val="ListParagraph"/>
        <w:numPr>
          <w:ilvl w:val="0"/>
          <w:numId w:val="0"/>
        </w:numPr>
        <w:ind w:left="720"/>
        <w:rPr>
          <w:lang w:val="en-NL"/>
        </w:rPr>
      </w:pPr>
    </w:p>
    <w:p w14:paraId="5784747E" w14:textId="77777777" w:rsidR="003C7998" w:rsidRPr="003C7998" w:rsidRDefault="003C7998" w:rsidP="00015FB3">
      <w:pPr>
        <w:rPr>
          <w:lang w:val="en-NL"/>
        </w:rPr>
      </w:pPr>
    </w:p>
    <w:p w14:paraId="57BC3EF2" w14:textId="5D77F63D" w:rsidR="002A7B4A" w:rsidRDefault="002A7B4A" w:rsidP="002A7B4A">
      <w:pPr>
        <w:pStyle w:val="Heading2"/>
      </w:pPr>
      <w:r>
        <w:lastRenderedPageBreak/>
        <w:t>Definitions:</w:t>
      </w:r>
    </w:p>
    <w:p w14:paraId="536D31B7" w14:textId="30393008" w:rsidR="002A7B4A" w:rsidRDefault="002A7B4A" w:rsidP="00233AAF">
      <w:pPr>
        <w:pStyle w:val="Heading3"/>
      </w:pPr>
      <w:r>
        <w:t>Signal domains (normative)</w:t>
      </w:r>
    </w:p>
    <w:p w14:paraId="1F192AA0" w14:textId="77777777" w:rsidR="002A7B4A" w:rsidRDefault="002A7B4A" w:rsidP="00D841C3">
      <w:pPr>
        <w:pStyle w:val="ListParagraph"/>
        <w:numPr>
          <w:ilvl w:val="0"/>
          <w:numId w:val="5"/>
        </w:numPr>
      </w:pPr>
      <w:r>
        <w:t xml:space="preserve">Binary:     </w:t>
      </w:r>
      <w:proofErr w:type="gramStart"/>
      <w:r>
        <w:t xml:space="preserve">   {</w:t>
      </w:r>
      <w:proofErr w:type="gramEnd"/>
      <w:r>
        <w:t>0, 1}</w:t>
      </w:r>
    </w:p>
    <w:p w14:paraId="2384FA3E" w14:textId="77777777" w:rsidR="002A7B4A" w:rsidRDefault="002A7B4A" w:rsidP="00D841C3">
      <w:pPr>
        <w:pStyle w:val="ListParagraph"/>
        <w:numPr>
          <w:ilvl w:val="0"/>
          <w:numId w:val="5"/>
        </w:numPr>
      </w:pPr>
      <w:r>
        <w:t>Scaled binary: {-0.5, +0.5}</w:t>
      </w:r>
    </w:p>
    <w:p w14:paraId="3F80E641" w14:textId="77777777" w:rsidR="002A7B4A" w:rsidRDefault="002A7B4A" w:rsidP="00D841C3">
      <w:pPr>
        <w:pStyle w:val="ListParagraph"/>
        <w:numPr>
          <w:ilvl w:val="0"/>
          <w:numId w:val="5"/>
        </w:numPr>
      </w:pPr>
      <w:r>
        <w:t>Probability:</w:t>
      </w:r>
      <w:proofErr w:type="gramStart"/>
      <w:r>
        <w:t xml:space="preserve">   [</w:t>
      </w:r>
      <w:proofErr w:type="gramEnd"/>
      <w:r>
        <w:t>0, 1]</w:t>
      </w:r>
    </w:p>
    <w:p w14:paraId="6B38B666" w14:textId="77C758D7" w:rsidR="002A7B4A" w:rsidRDefault="002A7B4A" w:rsidP="00D841C3">
      <w:pPr>
        <w:pStyle w:val="ListParagraph"/>
        <w:numPr>
          <w:ilvl w:val="0"/>
          <w:numId w:val="5"/>
        </w:numPr>
      </w:pPr>
      <w:r>
        <w:t xml:space="preserve">Logit:         </w:t>
      </w:r>
      <w:r w:rsidRPr="002A7B4A">
        <w:rPr>
          <w:rFonts w:ascii="Cambria Math" w:hAnsi="Cambria Math" w:cs="Cambria Math"/>
        </w:rPr>
        <w:t>ℝ</w:t>
      </w:r>
    </w:p>
    <w:p w14:paraId="79BA57D2" w14:textId="77777777" w:rsidR="002A7B4A" w:rsidRDefault="002A7B4A" w:rsidP="00233AAF">
      <w:pPr>
        <w:pStyle w:val="Heading3"/>
      </w:pPr>
      <w:r>
        <w:t>Conversions:</w:t>
      </w:r>
    </w:p>
    <w:p w14:paraId="7CC7FB5C" w14:textId="23F13FE3" w:rsidR="002A7B4A" w:rsidRDefault="002A7B4A" w:rsidP="00D841C3">
      <w:pPr>
        <w:pStyle w:val="ListParagraph"/>
        <w:numPr>
          <w:ilvl w:val="0"/>
          <w:numId w:val="6"/>
        </w:numPr>
      </w:pPr>
      <w:proofErr w:type="spellStart"/>
      <w:r>
        <w:t>scaled_binary</w:t>
      </w:r>
      <w:proofErr w:type="spellEnd"/>
      <w:r>
        <w:t xml:space="preserve"> = binary - 0.5</w:t>
      </w:r>
    </w:p>
    <w:p w14:paraId="1F03042A" w14:textId="721C7D70" w:rsidR="002A7B4A" w:rsidRDefault="002A7B4A" w:rsidP="00D841C3">
      <w:pPr>
        <w:pStyle w:val="ListParagraph"/>
        <w:numPr>
          <w:ilvl w:val="0"/>
          <w:numId w:val="6"/>
        </w:numPr>
      </w:pPr>
      <w:proofErr w:type="gramStart"/>
      <w:r>
        <w:t>probability  =</w:t>
      </w:r>
      <w:proofErr w:type="gramEnd"/>
      <w:r>
        <w:t xml:space="preserve"> sigmoid(logit)</w:t>
      </w:r>
    </w:p>
    <w:p w14:paraId="334460E8" w14:textId="67C21208" w:rsidR="002A7B4A" w:rsidRDefault="002A7B4A" w:rsidP="00D841C3">
      <w:pPr>
        <w:pStyle w:val="ListParagraph"/>
        <w:numPr>
          <w:ilvl w:val="0"/>
          <w:numId w:val="6"/>
        </w:numPr>
      </w:pPr>
      <w:r>
        <w:t xml:space="preserve">binary       = </w:t>
      </w:r>
      <w:proofErr w:type="gramStart"/>
      <w:r>
        <w:t>threshold(</w:t>
      </w:r>
      <w:proofErr w:type="gramEnd"/>
      <w:r>
        <w:t>probability, 0.5)</w:t>
      </w:r>
    </w:p>
    <w:p w14:paraId="303F9FA7" w14:textId="0432F87C" w:rsidR="009866F5" w:rsidRDefault="009866F5" w:rsidP="00233AAF">
      <w:pPr>
        <w:pStyle w:val="Heading3"/>
      </w:pPr>
      <w:r>
        <w:t>Pyramid architecture</w:t>
      </w:r>
    </w:p>
    <w:p w14:paraId="67C60E48" w14:textId="77777777" w:rsidR="009866F5" w:rsidRPr="009866F5" w:rsidRDefault="009866F5" w:rsidP="00D841C3">
      <w:pPr>
        <w:numPr>
          <w:ilvl w:val="0"/>
          <w:numId w:val="15"/>
        </w:numPr>
        <w:rPr>
          <w:lang w:val="en-NL"/>
        </w:rPr>
      </w:pPr>
      <w:r w:rsidRPr="009866F5">
        <w:rPr>
          <w:lang w:val="en-NL"/>
        </w:rPr>
        <w:t>n2: total field cells (4, 16, 64, …), a power of 2 and an even square.</w:t>
      </w:r>
    </w:p>
    <w:p w14:paraId="341ED439" w14:textId="13A93613" w:rsidR="009866F5" w:rsidRPr="009866F5" w:rsidRDefault="009866F5" w:rsidP="00D841C3">
      <w:pPr>
        <w:numPr>
          <w:ilvl w:val="0"/>
          <w:numId w:val="15"/>
        </w:numPr>
        <w:rPr>
          <w:lang w:val="en-NL"/>
        </w:rPr>
      </w:pPr>
      <w:r w:rsidRPr="009866F5">
        <w:rPr>
          <w:lang w:val="en-NL"/>
        </w:rPr>
        <w:t>Pyramid depth: depth = log2(n2) (examples: n2=4 → depth=2, n2=16 → depth=4).</w:t>
      </w:r>
    </w:p>
    <w:p w14:paraId="1DC0500C" w14:textId="206814A1" w:rsidR="009866F5" w:rsidRDefault="009866F5" w:rsidP="00D841C3">
      <w:pPr>
        <w:numPr>
          <w:ilvl w:val="0"/>
          <w:numId w:val="15"/>
        </w:numPr>
        <w:rPr>
          <w:lang w:val="en-NL"/>
        </w:rPr>
      </w:pPr>
      <w:r w:rsidRPr="009866F5">
        <w:rPr>
          <w:lang w:val="en-NL"/>
        </w:rPr>
        <w:t xml:space="preserve">Level index: </w:t>
      </w:r>
      <w:r w:rsidR="007504DE">
        <w:rPr>
          <w:lang w:val="en-NL"/>
        </w:rPr>
        <w:t>d</w:t>
      </w:r>
      <w:r w:rsidRPr="009866F5">
        <w:rPr>
          <w:lang w:val="en-NL"/>
        </w:rPr>
        <w:t xml:space="preserve"> = </w:t>
      </w:r>
      <w:proofErr w:type="gramStart"/>
      <w:r w:rsidRPr="009866F5">
        <w:rPr>
          <w:lang w:val="en-NL"/>
        </w:rPr>
        <w:t>0..</w:t>
      </w:r>
      <w:proofErr w:type="gramEnd"/>
      <w:r w:rsidRPr="009866F5">
        <w:rPr>
          <w:lang w:val="en-NL"/>
        </w:rPr>
        <w:t>depth-1</w:t>
      </w:r>
    </w:p>
    <w:p w14:paraId="5F832C6A" w14:textId="61BE82E1" w:rsidR="00B152CA" w:rsidRPr="009866F5" w:rsidRDefault="00B152CA" w:rsidP="00D841C3">
      <w:pPr>
        <w:numPr>
          <w:ilvl w:val="0"/>
          <w:numId w:val="15"/>
        </w:numPr>
        <w:rPr>
          <w:lang w:val="en-NL"/>
        </w:rPr>
      </w:pPr>
      <w:r>
        <w:rPr>
          <w:lang w:val="en-NL"/>
        </w:rPr>
        <w:t>Level width for field/gun</w:t>
      </w:r>
      <w:r w:rsidR="00957F24">
        <w:rPr>
          <w:lang w:val="en-NL"/>
        </w:rPr>
        <w:t xml:space="preserve"> per layer: </w:t>
      </w:r>
      <w:proofErr w:type="spellStart"/>
      <w:r w:rsidR="00957F24">
        <w:rPr>
          <w:lang w:val="en-NL"/>
        </w:rPr>
        <w:t>L_d</w:t>
      </w:r>
      <w:proofErr w:type="spellEnd"/>
      <w:r w:rsidR="00957F24">
        <w:rPr>
          <w:lang w:val="en-NL"/>
        </w:rPr>
        <w:t xml:space="preserve"> = n2/2^</w:t>
      </w:r>
      <w:r w:rsidR="004F28F1">
        <w:rPr>
          <w:lang w:val="en-NL"/>
        </w:rPr>
        <w:t>d</w:t>
      </w:r>
      <w:r w:rsidR="00957F24">
        <w:rPr>
          <w:lang w:val="en-NL"/>
        </w:rPr>
        <w:t xml:space="preserve"> (so field/gun input to the last layer is </w:t>
      </w:r>
      <w:r w:rsidR="009E0949">
        <w:rPr>
          <w:lang w:val="en-NL"/>
        </w:rPr>
        <w:t>size 2)</w:t>
      </w:r>
    </w:p>
    <w:p w14:paraId="75CB9ED1" w14:textId="32D12CAD" w:rsidR="009866F5" w:rsidRPr="009866F5" w:rsidRDefault="009866F5" w:rsidP="00D841C3">
      <w:pPr>
        <w:numPr>
          <w:ilvl w:val="0"/>
          <w:numId w:val="15"/>
        </w:numPr>
        <w:rPr>
          <w:lang w:val="en-NL"/>
        </w:rPr>
      </w:pPr>
      <w:r w:rsidRPr="009866F5">
        <w:rPr>
          <w:lang w:val="en-NL"/>
        </w:rPr>
        <w:t>Level width</w:t>
      </w:r>
      <w:r w:rsidR="003A7944">
        <w:rPr>
          <w:lang w:val="en-NL"/>
        </w:rPr>
        <w:t xml:space="preserve"> for </w:t>
      </w:r>
      <w:proofErr w:type="spellStart"/>
      <w:r w:rsidR="003A7944">
        <w:rPr>
          <w:lang w:val="en-NL"/>
        </w:rPr>
        <w:t>PRAssistedReplay</w:t>
      </w:r>
      <w:proofErr w:type="spellEnd"/>
      <w:r w:rsidRPr="009866F5">
        <w:rPr>
          <w:lang w:val="en-NL"/>
        </w:rPr>
        <w:t xml:space="preserve">: </w:t>
      </w:r>
      <w:proofErr w:type="spellStart"/>
      <w:r w:rsidRPr="009866F5">
        <w:rPr>
          <w:lang w:val="en-NL"/>
        </w:rPr>
        <w:t>k_</w:t>
      </w:r>
      <w:r w:rsidR="00D01C51">
        <w:rPr>
          <w:lang w:val="en-NL"/>
        </w:rPr>
        <w:t>d</w:t>
      </w:r>
      <w:proofErr w:type="spellEnd"/>
      <w:r w:rsidRPr="009866F5">
        <w:rPr>
          <w:lang w:val="en-NL"/>
        </w:rPr>
        <w:t xml:space="preserve"> = n2 / 2^</w:t>
      </w:r>
      <w:r w:rsidR="004F28F1">
        <w:rPr>
          <w:lang w:val="en-NL"/>
        </w:rPr>
        <w:t>(d+1)</w:t>
      </w:r>
      <w:r w:rsidRPr="009866F5">
        <w:rPr>
          <w:lang w:val="en-NL"/>
        </w:rPr>
        <w:t xml:space="preserve"> (so</w:t>
      </w:r>
      <w:r w:rsidR="009E0949">
        <w:rPr>
          <w:lang w:val="en-NL"/>
        </w:rPr>
        <w:t xml:space="preserve"> </w:t>
      </w:r>
      <w:proofErr w:type="spellStart"/>
      <w:r w:rsidR="009E0949">
        <w:rPr>
          <w:lang w:val="en-NL"/>
        </w:rPr>
        <w:t>PRAssistedReplay</w:t>
      </w:r>
      <w:proofErr w:type="spellEnd"/>
      <w:r w:rsidR="009E0949">
        <w:rPr>
          <w:lang w:val="en-NL"/>
        </w:rPr>
        <w:t xml:space="preserve"> size </w:t>
      </w:r>
      <w:proofErr w:type="gramStart"/>
      <w:r w:rsidR="009E0949">
        <w:rPr>
          <w:lang w:val="en-NL"/>
        </w:rPr>
        <w:t xml:space="preserve">in </w:t>
      </w:r>
      <w:r w:rsidRPr="009866F5">
        <w:rPr>
          <w:lang w:val="en-NL"/>
        </w:rPr>
        <w:t xml:space="preserve"> last</w:t>
      </w:r>
      <w:proofErr w:type="gramEnd"/>
      <w:r w:rsidRPr="009866F5">
        <w:rPr>
          <w:lang w:val="en-NL"/>
        </w:rPr>
        <w:t xml:space="preserve"> level is k_{depth-1} = 1).</w:t>
      </w:r>
    </w:p>
    <w:p w14:paraId="783C69D3" w14:textId="3973516A" w:rsidR="00C51C1F" w:rsidRDefault="00C51C1F" w:rsidP="00233AAF">
      <w:pPr>
        <w:pStyle w:val="Heading3"/>
      </w:pPr>
      <w:r w:rsidRPr="00C51C1F">
        <w:t>Linear architecture</w:t>
      </w:r>
    </w:p>
    <w:p w14:paraId="4BCF7B3F" w14:textId="1B1770C5" w:rsidR="00B80533" w:rsidRPr="00614FE4" w:rsidRDefault="002A498B" w:rsidP="00B80533">
      <w:pPr>
        <w:numPr>
          <w:ilvl w:val="0"/>
          <w:numId w:val="17"/>
        </w:numPr>
        <w:rPr>
          <w:lang w:val="en-NL"/>
        </w:rPr>
      </w:pPr>
      <w:r w:rsidRPr="002A498B">
        <w:rPr>
          <w:rFonts w:asciiTheme="minorHAnsi" w:eastAsiaTheme="minorEastAsia" w:hAnsiTheme="minorHAnsi"/>
          <w:szCs w:val="24"/>
          <w:lang w:eastAsia="nl-NL"/>
        </w:rPr>
        <w:t>Linear case: depth = 1. Per-level signals (</w:t>
      </w:r>
      <w:proofErr w:type="spellStart"/>
      <w:r w:rsidRPr="002A498B">
        <w:rPr>
          <w:rFonts w:asciiTheme="minorHAnsi" w:eastAsiaTheme="minorEastAsia" w:hAnsiTheme="minorHAnsi"/>
          <w:szCs w:val="24"/>
          <w:lang w:eastAsia="nl-NL"/>
        </w:rPr>
        <w:t>meas_list</w:t>
      </w:r>
      <w:proofErr w:type="spellEnd"/>
      <w:r w:rsidRPr="002A498B">
        <w:rPr>
          <w:rFonts w:asciiTheme="minorHAnsi" w:eastAsiaTheme="minorEastAsia" w:hAnsiTheme="minorHAnsi"/>
          <w:szCs w:val="24"/>
          <w:lang w:eastAsia="nl-NL"/>
        </w:rPr>
        <w:t>/</w:t>
      </w:r>
      <w:proofErr w:type="spellStart"/>
      <w:r w:rsidRPr="002A498B">
        <w:rPr>
          <w:rFonts w:asciiTheme="minorHAnsi" w:eastAsiaTheme="minorEastAsia" w:hAnsiTheme="minorHAnsi"/>
          <w:szCs w:val="24"/>
          <w:lang w:eastAsia="nl-NL"/>
        </w:rPr>
        <w:t>out_list</w:t>
      </w:r>
      <w:proofErr w:type="spellEnd"/>
      <w:r w:rsidRPr="002A498B">
        <w:rPr>
          <w:rFonts w:asciiTheme="minorHAnsi" w:eastAsiaTheme="minorEastAsia" w:hAnsiTheme="minorHAnsi"/>
          <w:szCs w:val="24"/>
          <w:lang w:eastAsia="nl-NL"/>
        </w:rPr>
        <w:t xml:space="preserve"> and replay lists) remain Python lists of length 1 for consistency.</w:t>
      </w:r>
    </w:p>
    <w:p w14:paraId="07726D15" w14:textId="77777777" w:rsidR="00B80533" w:rsidRPr="009866F5" w:rsidRDefault="00B80533" w:rsidP="00B80533"/>
    <w:p w14:paraId="4BF687D8" w14:textId="77777777" w:rsidR="009866F5" w:rsidRPr="009866F5" w:rsidRDefault="009866F5" w:rsidP="009866F5"/>
    <w:p w14:paraId="4A92F0B1" w14:textId="12BD3457" w:rsidR="00320B9E" w:rsidRDefault="00482929" w:rsidP="00482929">
      <w:pPr>
        <w:pStyle w:val="Heading2"/>
      </w:pPr>
      <w:r>
        <w:lastRenderedPageBreak/>
        <w:t>Contracts</w:t>
      </w:r>
    </w:p>
    <w:p w14:paraId="0CCF5744" w14:textId="4F719F58" w:rsidR="00482929" w:rsidRPr="00482929" w:rsidRDefault="00482929" w:rsidP="00233AAF">
      <w:pPr>
        <w:pStyle w:val="Heading3"/>
      </w:pPr>
      <w:r w:rsidRPr="00482929">
        <w:t xml:space="preserve">Contract for </w:t>
      </w:r>
      <w:proofErr w:type="spellStart"/>
      <w:r w:rsidRPr="00482929">
        <w:t>model_a</w:t>
      </w:r>
      <w:proofErr w:type="spellEnd"/>
    </w:p>
    <w:p w14:paraId="09539297" w14:textId="77777777" w:rsidR="00482929" w:rsidRPr="00482929" w:rsidRDefault="00482929" w:rsidP="00482929">
      <w:pPr>
        <w:rPr>
          <w:lang w:val="en-NL"/>
        </w:rPr>
      </w:pPr>
      <w:r w:rsidRPr="00482929">
        <w:rPr>
          <w:lang w:val="en-NL"/>
        </w:rPr>
        <w:t>Player A will call:</w:t>
      </w:r>
      <w:r w:rsidRPr="00482929">
        <w:rPr>
          <w:lang w:val="en-NL"/>
        </w:rPr>
        <w:br/>
      </w:r>
      <w:proofErr w:type="spellStart"/>
      <w:r w:rsidRPr="00482929">
        <w:rPr>
          <w:lang w:val="en-NL"/>
        </w:rPr>
        <w:t>comm_logits</w:t>
      </w:r>
      <w:proofErr w:type="spellEnd"/>
      <w:r w:rsidRPr="00482929">
        <w:rPr>
          <w:lang w:val="en-NL"/>
        </w:rPr>
        <w:t xml:space="preserve">, </w:t>
      </w:r>
      <w:proofErr w:type="spellStart"/>
      <w:r w:rsidRPr="00482929">
        <w:rPr>
          <w:lang w:val="en-NL"/>
        </w:rPr>
        <w:t>meas_list</w:t>
      </w:r>
      <w:proofErr w:type="spellEnd"/>
      <w:r w:rsidRPr="00482929">
        <w:rPr>
          <w:lang w:val="en-NL"/>
        </w:rPr>
        <w:t xml:space="preserve">, </w:t>
      </w:r>
      <w:proofErr w:type="spellStart"/>
      <w:r w:rsidRPr="00482929">
        <w:rPr>
          <w:lang w:val="en-NL"/>
        </w:rPr>
        <w:t>out_list</w:t>
      </w:r>
      <w:proofErr w:type="spellEnd"/>
      <w:r w:rsidRPr="00482929">
        <w:rPr>
          <w:lang w:val="en-NL"/>
        </w:rPr>
        <w:t xml:space="preserve"> = </w:t>
      </w:r>
      <w:proofErr w:type="spellStart"/>
      <w:r w:rsidRPr="00482929">
        <w:rPr>
          <w:lang w:val="en-NL"/>
        </w:rPr>
        <w:t>model_</w:t>
      </w:r>
      <w:proofErr w:type="gramStart"/>
      <w:r w:rsidRPr="00482929">
        <w:rPr>
          <w:lang w:val="en-NL"/>
        </w:rPr>
        <w:t>a.compute</w:t>
      </w:r>
      <w:proofErr w:type="gramEnd"/>
      <w:r w:rsidRPr="00482929">
        <w:rPr>
          <w:lang w:val="en-NL"/>
        </w:rPr>
        <w:t>_with_internal</w:t>
      </w:r>
      <w:proofErr w:type="spellEnd"/>
      <w:r w:rsidRPr="00482929">
        <w:rPr>
          <w:lang w:val="en-NL"/>
        </w:rPr>
        <w:t>(</w:t>
      </w:r>
      <w:proofErr w:type="spellStart"/>
      <w:r w:rsidRPr="00482929">
        <w:rPr>
          <w:lang w:val="en-NL"/>
        </w:rPr>
        <w:t>field_batch</w:t>
      </w:r>
      <w:proofErr w:type="spellEnd"/>
      <w:r w:rsidRPr="00482929">
        <w:rPr>
          <w:lang w:val="en-NL"/>
        </w:rPr>
        <w:t xml:space="preserve">) </w:t>
      </w:r>
    </w:p>
    <w:p w14:paraId="662B57E3" w14:textId="77777777" w:rsidR="00482929" w:rsidRPr="00482929" w:rsidRDefault="00482929" w:rsidP="00482929">
      <w:pPr>
        <w:rPr>
          <w:lang w:val="en-NL"/>
        </w:rPr>
      </w:pPr>
      <w:r w:rsidRPr="00482929">
        <w:rPr>
          <w:lang w:val="en-NL"/>
        </w:rPr>
        <w:t>Input</w:t>
      </w:r>
    </w:p>
    <w:p w14:paraId="27D77FAD" w14:textId="77777777" w:rsidR="00482929" w:rsidRPr="00482929" w:rsidRDefault="00482929" w:rsidP="00D841C3">
      <w:pPr>
        <w:numPr>
          <w:ilvl w:val="0"/>
          <w:numId w:val="7"/>
        </w:numPr>
        <w:rPr>
          <w:lang w:val="en-NL"/>
        </w:rPr>
      </w:pPr>
      <w:proofErr w:type="spellStart"/>
      <w:r w:rsidRPr="00482929">
        <w:rPr>
          <w:lang w:val="en-NL"/>
        </w:rPr>
        <w:t>field_batch</w:t>
      </w:r>
      <w:proofErr w:type="spellEnd"/>
      <w:r w:rsidRPr="00482929">
        <w:rPr>
          <w:lang w:val="en-NL"/>
        </w:rPr>
        <w:t xml:space="preserve">: </w:t>
      </w:r>
      <w:proofErr w:type="spellStart"/>
      <w:proofErr w:type="gramStart"/>
      <w:r w:rsidRPr="00482929">
        <w:rPr>
          <w:lang w:val="en-NL"/>
        </w:rPr>
        <w:t>tf.Tensor</w:t>
      </w:r>
      <w:proofErr w:type="spellEnd"/>
      <w:proofErr w:type="gramEnd"/>
      <w:r w:rsidRPr="00482929">
        <w:rPr>
          <w:lang w:val="en-NL"/>
        </w:rPr>
        <w:t xml:space="preserve"> float32 shape (1, n2) with values 0.0/1.0 </w:t>
      </w:r>
    </w:p>
    <w:p w14:paraId="1149CC05" w14:textId="77777777" w:rsidR="00482929" w:rsidRPr="00482929" w:rsidRDefault="00482929" w:rsidP="00482929">
      <w:pPr>
        <w:rPr>
          <w:lang w:val="en-NL"/>
        </w:rPr>
      </w:pPr>
      <w:r w:rsidRPr="00482929">
        <w:rPr>
          <w:lang w:val="en-NL"/>
        </w:rPr>
        <w:t>Outputs</w:t>
      </w:r>
    </w:p>
    <w:p w14:paraId="27651D9F" w14:textId="77777777" w:rsidR="00A256C3" w:rsidRDefault="00482929" w:rsidP="00A256C3">
      <w:pPr>
        <w:numPr>
          <w:ilvl w:val="0"/>
          <w:numId w:val="8"/>
        </w:numPr>
        <w:rPr>
          <w:lang w:val="en-NL"/>
        </w:rPr>
      </w:pPr>
      <w:proofErr w:type="spellStart"/>
      <w:r w:rsidRPr="00482929">
        <w:rPr>
          <w:lang w:val="en-NL"/>
        </w:rPr>
        <w:t>comm_logits</w:t>
      </w:r>
      <w:proofErr w:type="spellEnd"/>
      <w:r w:rsidRPr="00482929">
        <w:rPr>
          <w:lang w:val="en-NL"/>
        </w:rPr>
        <w:t xml:space="preserve">: </w:t>
      </w:r>
      <w:proofErr w:type="spellStart"/>
      <w:proofErr w:type="gramStart"/>
      <w:r w:rsidRPr="00482929">
        <w:rPr>
          <w:lang w:val="en-NL"/>
        </w:rPr>
        <w:t>tf.Tensor</w:t>
      </w:r>
      <w:proofErr w:type="spellEnd"/>
      <w:proofErr w:type="gramEnd"/>
      <w:r w:rsidRPr="00482929">
        <w:rPr>
          <w:lang w:val="en-NL"/>
        </w:rPr>
        <w:t xml:space="preserve"> float32 shape (1, m) (logits, any real values) </w:t>
      </w:r>
    </w:p>
    <w:p w14:paraId="47E20278" w14:textId="4D7F4ACB" w:rsidR="00A256C3" w:rsidRPr="00A256C3" w:rsidRDefault="00A256C3" w:rsidP="00A256C3">
      <w:pPr>
        <w:numPr>
          <w:ilvl w:val="0"/>
          <w:numId w:val="8"/>
        </w:numPr>
        <w:rPr>
          <w:lang w:val="en-NL"/>
        </w:rPr>
      </w:pPr>
      <w:proofErr w:type="spellStart"/>
      <w:r w:rsidRPr="00A256C3">
        <w:rPr>
          <w:lang w:val="en-NL"/>
        </w:rPr>
        <w:t>meas_list</w:t>
      </w:r>
      <w:proofErr w:type="spellEnd"/>
      <w:r w:rsidRPr="00A256C3">
        <w:rPr>
          <w:lang w:val="en-NL"/>
        </w:rPr>
        <w:t>: Python list of per-level tensors/arrays, binary values in {0.0, 1.0}</w:t>
      </w:r>
    </w:p>
    <w:p w14:paraId="44859D85" w14:textId="77777777" w:rsidR="00A256C3" w:rsidRPr="00A256C3" w:rsidRDefault="00A256C3" w:rsidP="00A256C3">
      <w:pPr>
        <w:pStyle w:val="ListParagraph"/>
        <w:numPr>
          <w:ilvl w:val="1"/>
          <w:numId w:val="8"/>
        </w:numPr>
        <w:rPr>
          <w:lang w:val="en-NL"/>
        </w:rPr>
      </w:pPr>
      <w:r w:rsidRPr="00A256C3">
        <w:rPr>
          <w:lang w:val="en-NL"/>
        </w:rPr>
        <w:t xml:space="preserve">each element convertible to </w:t>
      </w:r>
      <w:proofErr w:type="spellStart"/>
      <w:proofErr w:type="gramStart"/>
      <w:r w:rsidRPr="00A256C3">
        <w:rPr>
          <w:lang w:val="en-NL"/>
        </w:rPr>
        <w:t>tf.Tensor</w:t>
      </w:r>
      <w:proofErr w:type="spellEnd"/>
      <w:proofErr w:type="gramEnd"/>
      <w:r w:rsidRPr="00A256C3">
        <w:rPr>
          <w:lang w:val="en-NL"/>
        </w:rPr>
        <w:t xml:space="preserve"> float32</w:t>
      </w:r>
    </w:p>
    <w:p w14:paraId="6E8F5C20" w14:textId="77777777" w:rsidR="00A256C3" w:rsidRDefault="00A256C3" w:rsidP="00A256C3">
      <w:pPr>
        <w:pStyle w:val="ListParagraph"/>
        <w:numPr>
          <w:ilvl w:val="1"/>
          <w:numId w:val="8"/>
        </w:numPr>
        <w:rPr>
          <w:lang w:val="en-NL"/>
        </w:rPr>
      </w:pPr>
      <w:r w:rsidRPr="00A256C3">
        <w:rPr>
          <w:lang w:val="en-NL"/>
        </w:rPr>
        <w:t>each element shape (</w:t>
      </w:r>
      <w:proofErr w:type="spellStart"/>
      <w:r w:rsidRPr="00A256C3">
        <w:rPr>
          <w:lang w:val="en-NL"/>
        </w:rPr>
        <w:t>k_d</w:t>
      </w:r>
      <w:proofErr w:type="spellEnd"/>
      <w:r w:rsidRPr="00A256C3">
        <w:rPr>
          <w:lang w:val="en-NL"/>
        </w:rPr>
        <w:t xml:space="preserve">,) or (1, </w:t>
      </w:r>
      <w:proofErr w:type="spellStart"/>
      <w:r w:rsidRPr="00A256C3">
        <w:rPr>
          <w:lang w:val="en-NL"/>
        </w:rPr>
        <w:t>k_d</w:t>
      </w:r>
      <w:proofErr w:type="spellEnd"/>
      <w:r w:rsidRPr="00A256C3">
        <w:rPr>
          <w:lang w:val="en-NL"/>
        </w:rPr>
        <w:t>)</w:t>
      </w:r>
    </w:p>
    <w:p w14:paraId="681DE178" w14:textId="7E1B0B59" w:rsidR="00A256C3" w:rsidRPr="00A256C3" w:rsidRDefault="00A256C3" w:rsidP="00A256C3">
      <w:pPr>
        <w:pStyle w:val="ListParagraph"/>
        <w:numPr>
          <w:ilvl w:val="0"/>
          <w:numId w:val="8"/>
        </w:numPr>
        <w:rPr>
          <w:lang w:val="en-NL"/>
        </w:rPr>
      </w:pPr>
      <w:proofErr w:type="spellStart"/>
      <w:r w:rsidRPr="00A256C3">
        <w:rPr>
          <w:lang w:val="en-NL"/>
        </w:rPr>
        <w:t>out_list</w:t>
      </w:r>
      <w:proofErr w:type="spellEnd"/>
      <w:r w:rsidRPr="00A256C3">
        <w:rPr>
          <w:lang w:val="en-NL"/>
        </w:rPr>
        <w:t xml:space="preserve">: same structure as </w:t>
      </w:r>
      <w:proofErr w:type="spellStart"/>
      <w:r w:rsidRPr="00A256C3">
        <w:rPr>
          <w:lang w:val="en-NL"/>
        </w:rPr>
        <w:t>meas_list</w:t>
      </w:r>
      <w:proofErr w:type="spellEnd"/>
      <w:r w:rsidRPr="00A256C3">
        <w:rPr>
          <w:lang w:val="en-NL"/>
        </w:rPr>
        <w:t>, binary values in {0.0, 1.0}</w:t>
      </w:r>
    </w:p>
    <w:p w14:paraId="47E4C143" w14:textId="77777777" w:rsidR="00482929" w:rsidRPr="00482929" w:rsidRDefault="00482929" w:rsidP="00482929">
      <w:pPr>
        <w:rPr>
          <w:lang w:val="en-NL"/>
        </w:rPr>
      </w:pPr>
      <w:r w:rsidRPr="00482929">
        <w:rPr>
          <w:lang w:val="en-NL"/>
        </w:rPr>
        <w:t>Side effect needed</w:t>
      </w:r>
    </w:p>
    <w:p w14:paraId="2DD70DFE" w14:textId="77777777" w:rsidR="00482929" w:rsidRDefault="00482929" w:rsidP="00D841C3">
      <w:pPr>
        <w:numPr>
          <w:ilvl w:val="0"/>
          <w:numId w:val="9"/>
        </w:numPr>
        <w:rPr>
          <w:lang w:val="en-NL"/>
        </w:rPr>
      </w:pPr>
      <w:r w:rsidRPr="00482929">
        <w:rPr>
          <w:lang w:val="en-NL"/>
        </w:rPr>
        <w:t>Player A stores (</w:t>
      </w:r>
      <w:proofErr w:type="spellStart"/>
      <w:r w:rsidRPr="00482929">
        <w:rPr>
          <w:lang w:val="en-NL"/>
        </w:rPr>
        <w:t>meas_list</w:t>
      </w:r>
      <w:proofErr w:type="spellEnd"/>
      <w:r w:rsidRPr="00482929">
        <w:rPr>
          <w:lang w:val="en-NL"/>
        </w:rPr>
        <w:t xml:space="preserve">, </w:t>
      </w:r>
      <w:proofErr w:type="spellStart"/>
      <w:r w:rsidRPr="00482929">
        <w:rPr>
          <w:lang w:val="en-NL"/>
        </w:rPr>
        <w:t>out_list</w:t>
      </w:r>
      <w:proofErr w:type="spellEnd"/>
      <w:r w:rsidRPr="00482929">
        <w:rPr>
          <w:lang w:val="en-NL"/>
        </w:rPr>
        <w:t xml:space="preserve">) into </w:t>
      </w:r>
      <w:proofErr w:type="spellStart"/>
      <w:proofErr w:type="gramStart"/>
      <w:r w:rsidRPr="00482929">
        <w:rPr>
          <w:lang w:val="en-NL"/>
        </w:rPr>
        <w:t>parent.previous</w:t>
      </w:r>
      <w:proofErr w:type="spellEnd"/>
      <w:proofErr w:type="gramEnd"/>
      <w:r w:rsidRPr="00482929">
        <w:rPr>
          <w:lang w:val="en-NL"/>
        </w:rPr>
        <w:t xml:space="preserve"> for Player B. </w:t>
      </w:r>
    </w:p>
    <w:p w14:paraId="2C86DD61" w14:textId="77777777" w:rsidR="00752AD7" w:rsidRPr="00752AD7" w:rsidRDefault="00752AD7" w:rsidP="00752AD7">
      <w:pPr>
        <w:rPr>
          <w:lang w:val="en-NL"/>
        </w:rPr>
      </w:pPr>
      <w:r w:rsidRPr="00752AD7">
        <w:rPr>
          <w:lang w:val="en-NL"/>
        </w:rPr>
        <w:t>Semantics (gameplay)</w:t>
      </w:r>
    </w:p>
    <w:p w14:paraId="4CE7A496" w14:textId="77777777" w:rsidR="00752AD7" w:rsidRPr="00752AD7" w:rsidRDefault="00752AD7" w:rsidP="006522A4">
      <w:pPr>
        <w:numPr>
          <w:ilvl w:val="0"/>
          <w:numId w:val="34"/>
        </w:numPr>
        <w:rPr>
          <w:lang w:val="en-NL"/>
        </w:rPr>
      </w:pPr>
      <w:r w:rsidRPr="00752AD7">
        <w:rPr>
          <w:lang w:val="en-NL"/>
        </w:rPr>
        <w:t xml:space="preserve">Player A is responsible for converting </w:t>
      </w:r>
      <w:proofErr w:type="spellStart"/>
      <w:r w:rsidRPr="00752AD7">
        <w:rPr>
          <w:lang w:val="en-NL"/>
        </w:rPr>
        <w:t>comm_logits</w:t>
      </w:r>
      <w:proofErr w:type="spellEnd"/>
      <w:r w:rsidRPr="00752AD7">
        <w:rPr>
          <w:lang w:val="en-NL"/>
        </w:rPr>
        <w:t xml:space="preserve"> to binary comm bits ({0,1}) via </w:t>
      </w:r>
      <w:proofErr w:type="spellStart"/>
      <w:r w:rsidRPr="00752AD7">
        <w:rPr>
          <w:lang w:val="en-NL"/>
        </w:rPr>
        <w:t>sigmoid+threshold</w:t>
      </w:r>
      <w:proofErr w:type="spellEnd"/>
      <w:r w:rsidRPr="00752AD7">
        <w:rPr>
          <w:lang w:val="en-NL"/>
        </w:rPr>
        <w:t xml:space="preserve"> or equivalent.</w:t>
      </w:r>
    </w:p>
    <w:p w14:paraId="6DA1D9DE" w14:textId="77777777" w:rsidR="00752AD7" w:rsidRPr="00752AD7" w:rsidRDefault="00752AD7" w:rsidP="006522A4">
      <w:pPr>
        <w:numPr>
          <w:ilvl w:val="0"/>
          <w:numId w:val="34"/>
        </w:numPr>
        <w:rPr>
          <w:lang w:val="en-NL"/>
        </w:rPr>
      </w:pPr>
      <w:r w:rsidRPr="00752AD7">
        <w:rPr>
          <w:lang w:val="en-NL"/>
        </w:rPr>
        <w:t>Player A stores (</w:t>
      </w:r>
      <w:proofErr w:type="spellStart"/>
      <w:r w:rsidRPr="00752AD7">
        <w:rPr>
          <w:lang w:val="en-NL"/>
        </w:rPr>
        <w:t>meas_list</w:t>
      </w:r>
      <w:proofErr w:type="spellEnd"/>
      <w:r w:rsidRPr="00752AD7">
        <w:rPr>
          <w:lang w:val="en-NL"/>
        </w:rPr>
        <w:t xml:space="preserve">, </w:t>
      </w:r>
      <w:proofErr w:type="spellStart"/>
      <w:r w:rsidRPr="00752AD7">
        <w:rPr>
          <w:lang w:val="en-NL"/>
        </w:rPr>
        <w:t>out_list</w:t>
      </w:r>
      <w:proofErr w:type="spellEnd"/>
      <w:r w:rsidRPr="00752AD7">
        <w:rPr>
          <w:lang w:val="en-NL"/>
        </w:rPr>
        <w:t xml:space="preserve">) into </w:t>
      </w:r>
      <w:proofErr w:type="spellStart"/>
      <w:proofErr w:type="gramStart"/>
      <w:r w:rsidRPr="00752AD7">
        <w:rPr>
          <w:lang w:val="en-NL"/>
        </w:rPr>
        <w:t>parent.previous</w:t>
      </w:r>
      <w:proofErr w:type="spellEnd"/>
      <w:proofErr w:type="gramEnd"/>
      <w:r w:rsidRPr="00752AD7">
        <w:rPr>
          <w:lang w:val="en-NL"/>
        </w:rPr>
        <w:t xml:space="preserve"> for Player B.</w:t>
      </w:r>
    </w:p>
    <w:p w14:paraId="75300F82" w14:textId="77777777" w:rsidR="00752AD7" w:rsidRPr="00752AD7" w:rsidRDefault="00752AD7" w:rsidP="006522A4">
      <w:pPr>
        <w:numPr>
          <w:ilvl w:val="0"/>
          <w:numId w:val="34"/>
        </w:numPr>
        <w:rPr>
          <w:lang w:val="en-NL"/>
        </w:rPr>
      </w:pPr>
      <w:r w:rsidRPr="00752AD7">
        <w:rPr>
          <w:lang w:val="en-NL"/>
        </w:rPr>
        <w:t xml:space="preserve">Normative requirement: </w:t>
      </w:r>
      <w:proofErr w:type="spellStart"/>
      <w:r w:rsidRPr="00752AD7">
        <w:rPr>
          <w:lang w:val="en-NL"/>
        </w:rPr>
        <w:t>meas_list</w:t>
      </w:r>
      <w:proofErr w:type="spellEnd"/>
      <w:r w:rsidRPr="00752AD7">
        <w:rPr>
          <w:lang w:val="en-NL"/>
        </w:rPr>
        <w:t xml:space="preserve"> and </w:t>
      </w:r>
      <w:proofErr w:type="spellStart"/>
      <w:r w:rsidRPr="00752AD7">
        <w:rPr>
          <w:lang w:val="en-NL"/>
        </w:rPr>
        <w:t>out_list</w:t>
      </w:r>
      <w:proofErr w:type="spellEnd"/>
      <w:r w:rsidRPr="00752AD7">
        <w:rPr>
          <w:lang w:val="en-NL"/>
        </w:rPr>
        <w:t xml:space="preserve"> returned to Player A MUST already be binary {0,1} (they represent gameplay-valid previous signals).</w:t>
      </w:r>
    </w:p>
    <w:p w14:paraId="395EAB31" w14:textId="77777777" w:rsidR="00752AD7" w:rsidRPr="00752AD7" w:rsidRDefault="00752AD7" w:rsidP="00752AD7">
      <w:pPr>
        <w:rPr>
          <w:lang w:val="en-NL"/>
        </w:rPr>
      </w:pPr>
    </w:p>
    <w:p w14:paraId="5BB041E8" w14:textId="3C042792" w:rsidR="00482929" w:rsidRDefault="00482929" w:rsidP="00233AAF">
      <w:pPr>
        <w:pStyle w:val="Heading3"/>
      </w:pPr>
      <w:r w:rsidRPr="00482929">
        <w:t xml:space="preserve">Contract for </w:t>
      </w:r>
      <w:proofErr w:type="spellStart"/>
      <w:r w:rsidRPr="00482929">
        <w:t>model_</w:t>
      </w:r>
      <w:r>
        <w:t>b</w:t>
      </w:r>
      <w:proofErr w:type="spellEnd"/>
    </w:p>
    <w:p w14:paraId="3E4049E1" w14:textId="77777777" w:rsidR="00C76097" w:rsidRPr="00C76097" w:rsidRDefault="00C76097" w:rsidP="00C76097">
      <w:pPr>
        <w:rPr>
          <w:lang w:val="en-NL"/>
        </w:rPr>
      </w:pPr>
      <w:r w:rsidRPr="00C76097">
        <w:rPr>
          <w:lang w:val="en-NL"/>
        </w:rPr>
        <w:t>Player B will call:</w:t>
      </w:r>
      <w:r w:rsidRPr="00C76097">
        <w:rPr>
          <w:lang w:val="en-NL"/>
        </w:rPr>
        <w:br/>
      </w:r>
      <w:proofErr w:type="spellStart"/>
      <w:r w:rsidRPr="00C76097">
        <w:rPr>
          <w:lang w:val="en-NL"/>
        </w:rPr>
        <w:t>shoot_logit</w:t>
      </w:r>
      <w:proofErr w:type="spellEnd"/>
      <w:r w:rsidRPr="00C76097">
        <w:rPr>
          <w:lang w:val="en-NL"/>
        </w:rPr>
        <w:t xml:space="preserve"> = </w:t>
      </w:r>
      <w:proofErr w:type="spellStart"/>
      <w:r w:rsidRPr="00C76097">
        <w:rPr>
          <w:lang w:val="en-NL"/>
        </w:rPr>
        <w:t>model_</w:t>
      </w:r>
      <w:proofErr w:type="gramStart"/>
      <w:r w:rsidRPr="00C76097">
        <w:rPr>
          <w:lang w:val="en-NL"/>
        </w:rPr>
        <w:t>b</w:t>
      </w:r>
      <w:proofErr w:type="spellEnd"/>
      <w:r w:rsidRPr="00C76097">
        <w:rPr>
          <w:lang w:val="en-NL"/>
        </w:rPr>
        <w:t>(</w:t>
      </w:r>
      <w:proofErr w:type="gramEnd"/>
      <w:r w:rsidRPr="00C76097">
        <w:rPr>
          <w:lang w:val="en-NL"/>
        </w:rPr>
        <w:t>[</w:t>
      </w:r>
      <w:proofErr w:type="spellStart"/>
      <w:r w:rsidRPr="00C76097">
        <w:rPr>
          <w:lang w:val="en-NL"/>
        </w:rPr>
        <w:t>gun_batch</w:t>
      </w:r>
      <w:proofErr w:type="spellEnd"/>
      <w:r w:rsidRPr="00C76097">
        <w:rPr>
          <w:lang w:val="en-NL"/>
        </w:rPr>
        <w:t xml:space="preserve">, </w:t>
      </w:r>
      <w:proofErr w:type="spellStart"/>
      <w:r w:rsidRPr="00C76097">
        <w:rPr>
          <w:lang w:val="en-NL"/>
        </w:rPr>
        <w:t>comm_batch</w:t>
      </w:r>
      <w:proofErr w:type="spellEnd"/>
      <w:r w:rsidRPr="00C76097">
        <w:rPr>
          <w:lang w:val="en-NL"/>
        </w:rPr>
        <w:t xml:space="preserve">, </w:t>
      </w:r>
      <w:proofErr w:type="spellStart"/>
      <w:r w:rsidRPr="00C76097">
        <w:rPr>
          <w:lang w:val="en-NL"/>
        </w:rPr>
        <w:t>prev_meas_batch</w:t>
      </w:r>
      <w:proofErr w:type="spellEnd"/>
      <w:r w:rsidRPr="00C76097">
        <w:rPr>
          <w:lang w:val="en-NL"/>
        </w:rPr>
        <w:t xml:space="preserve">, </w:t>
      </w:r>
      <w:proofErr w:type="spellStart"/>
      <w:r w:rsidRPr="00C76097">
        <w:rPr>
          <w:lang w:val="en-NL"/>
        </w:rPr>
        <w:t>prev_out_batch</w:t>
      </w:r>
      <w:proofErr w:type="spellEnd"/>
      <w:r w:rsidRPr="00C76097">
        <w:rPr>
          <w:lang w:val="en-NL"/>
        </w:rPr>
        <w:t xml:space="preserve">]) </w:t>
      </w:r>
    </w:p>
    <w:p w14:paraId="435F1647" w14:textId="77777777" w:rsidR="00C76097" w:rsidRPr="00C76097" w:rsidRDefault="00C76097" w:rsidP="00C76097">
      <w:pPr>
        <w:rPr>
          <w:lang w:val="en-NL"/>
        </w:rPr>
      </w:pPr>
      <w:r w:rsidRPr="00C76097">
        <w:rPr>
          <w:lang w:val="en-NL"/>
        </w:rPr>
        <w:t>Inputs</w:t>
      </w:r>
    </w:p>
    <w:p w14:paraId="31E67DF5" w14:textId="77777777" w:rsidR="00C76097" w:rsidRPr="00C76097" w:rsidRDefault="00C76097" w:rsidP="00D841C3">
      <w:pPr>
        <w:numPr>
          <w:ilvl w:val="0"/>
          <w:numId w:val="10"/>
        </w:numPr>
        <w:rPr>
          <w:lang w:val="en-NL"/>
        </w:rPr>
      </w:pPr>
      <w:proofErr w:type="spellStart"/>
      <w:r w:rsidRPr="00C76097">
        <w:rPr>
          <w:lang w:val="en-NL"/>
        </w:rPr>
        <w:t>gun_batch</w:t>
      </w:r>
      <w:proofErr w:type="spellEnd"/>
      <w:r w:rsidRPr="00C76097">
        <w:rPr>
          <w:lang w:val="en-NL"/>
        </w:rPr>
        <w:t xml:space="preserve">: </w:t>
      </w:r>
      <w:proofErr w:type="spellStart"/>
      <w:proofErr w:type="gramStart"/>
      <w:r w:rsidRPr="00C76097">
        <w:rPr>
          <w:lang w:val="en-NL"/>
        </w:rPr>
        <w:t>tf.Tensor</w:t>
      </w:r>
      <w:proofErr w:type="spellEnd"/>
      <w:proofErr w:type="gramEnd"/>
      <w:r w:rsidRPr="00C76097">
        <w:rPr>
          <w:lang w:val="en-NL"/>
        </w:rPr>
        <w:t xml:space="preserve"> float32 shape (1, n2) values 0.0/1.0 </w:t>
      </w:r>
    </w:p>
    <w:p w14:paraId="727AE383" w14:textId="05BFDD58" w:rsidR="00C76097" w:rsidRPr="00C76097" w:rsidRDefault="00C76097" w:rsidP="00D841C3">
      <w:pPr>
        <w:numPr>
          <w:ilvl w:val="0"/>
          <w:numId w:val="10"/>
        </w:numPr>
        <w:rPr>
          <w:lang w:val="en-NL"/>
        </w:rPr>
      </w:pPr>
      <w:proofErr w:type="spellStart"/>
      <w:r w:rsidRPr="00C76097">
        <w:rPr>
          <w:lang w:val="en-NL"/>
        </w:rPr>
        <w:t>comm_batch</w:t>
      </w:r>
      <w:proofErr w:type="spellEnd"/>
      <w:r w:rsidRPr="00C76097">
        <w:rPr>
          <w:lang w:val="en-NL"/>
        </w:rPr>
        <w:t xml:space="preserve">: </w:t>
      </w:r>
      <w:proofErr w:type="spellStart"/>
      <w:proofErr w:type="gramStart"/>
      <w:r w:rsidRPr="00C76097">
        <w:rPr>
          <w:lang w:val="en-NL"/>
        </w:rPr>
        <w:t>tf.Tensor</w:t>
      </w:r>
      <w:proofErr w:type="spellEnd"/>
      <w:proofErr w:type="gramEnd"/>
      <w:r w:rsidRPr="00C76097">
        <w:rPr>
          <w:lang w:val="en-NL"/>
        </w:rPr>
        <w:t xml:space="preserve"> float32 shape (1, m) </w:t>
      </w:r>
      <w:proofErr w:type="gramStart"/>
      <w:r w:rsidRPr="00C76097">
        <w:rPr>
          <w:lang w:val="en-NL"/>
        </w:rPr>
        <w:t>values  0</w:t>
      </w:r>
      <w:r w:rsidR="009423C0">
        <w:rPr>
          <w:lang w:val="en-NL"/>
        </w:rPr>
        <w:t>.0</w:t>
      </w:r>
      <w:proofErr w:type="gramEnd"/>
      <w:r w:rsidRPr="00C76097">
        <w:rPr>
          <w:lang w:val="en-NL"/>
        </w:rPr>
        <w:t>/1</w:t>
      </w:r>
      <w:r w:rsidR="009423C0">
        <w:rPr>
          <w:lang w:val="en-NL"/>
        </w:rPr>
        <w:t>.0</w:t>
      </w:r>
      <w:r w:rsidRPr="00C76097">
        <w:rPr>
          <w:lang w:val="en-NL"/>
        </w:rPr>
        <w:t xml:space="preserve"> </w:t>
      </w:r>
    </w:p>
    <w:p w14:paraId="6AEEE319" w14:textId="1F4CA6A1" w:rsidR="00A90511" w:rsidRPr="00A90511" w:rsidRDefault="00C76097" w:rsidP="00093D93">
      <w:pPr>
        <w:numPr>
          <w:ilvl w:val="0"/>
          <w:numId w:val="10"/>
        </w:numPr>
        <w:rPr>
          <w:lang w:val="en-NL"/>
        </w:rPr>
      </w:pPr>
      <w:proofErr w:type="spellStart"/>
      <w:r w:rsidRPr="009A0336">
        <w:rPr>
          <w:lang w:val="en-NL"/>
        </w:rPr>
        <w:t>prev_meas_batch</w:t>
      </w:r>
      <w:proofErr w:type="spellEnd"/>
      <w:r w:rsidRPr="009A0336">
        <w:rPr>
          <w:lang w:val="en-NL"/>
        </w:rPr>
        <w:t xml:space="preserve">: </w:t>
      </w:r>
      <w:r w:rsidR="00D133EE" w:rsidRPr="00D133EE">
        <w:t xml:space="preserve">list length depth, each element </w:t>
      </w:r>
      <w:proofErr w:type="spellStart"/>
      <w:proofErr w:type="gramStart"/>
      <w:r w:rsidR="00D133EE" w:rsidRPr="00D133EE">
        <w:t>tf.Tensor</w:t>
      </w:r>
      <w:proofErr w:type="spellEnd"/>
      <w:proofErr w:type="gramEnd"/>
      <w:r w:rsidR="00D133EE" w:rsidRPr="00D133EE">
        <w:t xml:space="preserve"> float32 shape (1, </w:t>
      </w:r>
      <w:proofErr w:type="spellStart"/>
      <w:r w:rsidR="00D133EE" w:rsidRPr="00D133EE">
        <w:t>k_d</w:t>
      </w:r>
      <w:proofErr w:type="spellEnd"/>
      <w:r w:rsidR="00D133EE" w:rsidRPr="00D133EE">
        <w:t>) or (</w:t>
      </w:r>
      <w:proofErr w:type="spellStart"/>
      <w:r w:rsidR="00D133EE" w:rsidRPr="00D133EE">
        <w:t>k_d</w:t>
      </w:r>
      <w:proofErr w:type="spellEnd"/>
      <w:r w:rsidR="00D133EE" w:rsidRPr="00D133EE">
        <w:t>,), binary {0.0, 1.0}.</w:t>
      </w:r>
    </w:p>
    <w:p w14:paraId="4507EC0D" w14:textId="5772D1FE" w:rsidR="00C76097" w:rsidRPr="009A0336" w:rsidRDefault="00C76097" w:rsidP="00093D93">
      <w:pPr>
        <w:numPr>
          <w:ilvl w:val="0"/>
          <w:numId w:val="10"/>
        </w:numPr>
        <w:rPr>
          <w:lang w:val="en-NL"/>
        </w:rPr>
      </w:pPr>
      <w:proofErr w:type="spellStart"/>
      <w:r w:rsidRPr="009A0336">
        <w:rPr>
          <w:lang w:val="en-NL"/>
        </w:rPr>
        <w:t>prev_out_batch</w:t>
      </w:r>
      <w:proofErr w:type="spellEnd"/>
      <w:r w:rsidRPr="009A0336">
        <w:rPr>
          <w:lang w:val="en-NL"/>
        </w:rPr>
        <w:t xml:space="preserve">: same as </w:t>
      </w:r>
      <w:proofErr w:type="spellStart"/>
      <w:r w:rsidRPr="009A0336">
        <w:rPr>
          <w:lang w:val="en-NL"/>
        </w:rPr>
        <w:t>prev_meas_batch</w:t>
      </w:r>
      <w:proofErr w:type="spellEnd"/>
      <w:r w:rsidRPr="009A0336">
        <w:rPr>
          <w:lang w:val="en-NL"/>
        </w:rPr>
        <w:t xml:space="preserve"> </w:t>
      </w:r>
    </w:p>
    <w:p w14:paraId="5BF78078" w14:textId="77777777" w:rsidR="00C76097" w:rsidRPr="00C76097" w:rsidRDefault="00C76097" w:rsidP="00C76097">
      <w:pPr>
        <w:rPr>
          <w:lang w:val="en-NL"/>
        </w:rPr>
      </w:pPr>
      <w:r w:rsidRPr="00C76097">
        <w:rPr>
          <w:lang w:val="en-NL"/>
        </w:rPr>
        <w:t>Output</w:t>
      </w:r>
    </w:p>
    <w:p w14:paraId="41085BF4" w14:textId="77777777" w:rsidR="00C76097" w:rsidRDefault="00C76097" w:rsidP="00D841C3">
      <w:pPr>
        <w:numPr>
          <w:ilvl w:val="0"/>
          <w:numId w:val="11"/>
        </w:numPr>
        <w:rPr>
          <w:lang w:val="en-NL"/>
        </w:rPr>
      </w:pPr>
      <w:proofErr w:type="spellStart"/>
      <w:r w:rsidRPr="00C76097">
        <w:rPr>
          <w:lang w:val="en-NL"/>
        </w:rPr>
        <w:t>shoot_logit</w:t>
      </w:r>
      <w:proofErr w:type="spellEnd"/>
      <w:r w:rsidRPr="00C76097">
        <w:rPr>
          <w:lang w:val="en-NL"/>
        </w:rPr>
        <w:t xml:space="preserve">: </w:t>
      </w:r>
      <w:proofErr w:type="spellStart"/>
      <w:proofErr w:type="gramStart"/>
      <w:r w:rsidRPr="00C76097">
        <w:rPr>
          <w:lang w:val="en-NL"/>
        </w:rPr>
        <w:t>tf.Tensor</w:t>
      </w:r>
      <w:proofErr w:type="spellEnd"/>
      <w:proofErr w:type="gramEnd"/>
      <w:r w:rsidRPr="00C76097">
        <w:rPr>
          <w:lang w:val="en-NL"/>
        </w:rPr>
        <w:t xml:space="preserve"> float32 shape (1, 1) (logit) </w:t>
      </w:r>
    </w:p>
    <w:p w14:paraId="78D6AAC7" w14:textId="77777777" w:rsidR="00B24826" w:rsidRPr="00B24826" w:rsidRDefault="00B24826" w:rsidP="00B24826">
      <w:pPr>
        <w:rPr>
          <w:lang w:val="en-NL"/>
        </w:rPr>
      </w:pPr>
      <w:r w:rsidRPr="00B24826">
        <w:rPr>
          <w:lang w:val="en-NL"/>
        </w:rPr>
        <w:t>Semantics (gameplay)</w:t>
      </w:r>
    </w:p>
    <w:p w14:paraId="5E629C49" w14:textId="77777777" w:rsidR="00B24826" w:rsidRPr="00B24826" w:rsidRDefault="00B24826" w:rsidP="006522A4">
      <w:pPr>
        <w:numPr>
          <w:ilvl w:val="0"/>
          <w:numId w:val="35"/>
        </w:numPr>
        <w:rPr>
          <w:lang w:val="en-NL"/>
        </w:rPr>
      </w:pPr>
      <w:r w:rsidRPr="00B24826">
        <w:rPr>
          <w:lang w:val="en-NL"/>
        </w:rPr>
        <w:t xml:space="preserve">Player B converts </w:t>
      </w:r>
      <w:proofErr w:type="spellStart"/>
      <w:r w:rsidRPr="00B24826">
        <w:rPr>
          <w:lang w:val="en-NL"/>
        </w:rPr>
        <w:t>shoot_logit</w:t>
      </w:r>
      <w:proofErr w:type="spellEnd"/>
      <w:r w:rsidRPr="00B24826">
        <w:rPr>
          <w:lang w:val="en-NL"/>
        </w:rPr>
        <w:t xml:space="preserve"> to a binary shoot action ({0,1}) via </w:t>
      </w:r>
      <w:proofErr w:type="spellStart"/>
      <w:r w:rsidRPr="00B24826">
        <w:rPr>
          <w:lang w:val="en-NL"/>
        </w:rPr>
        <w:t>sigmoid+threshold</w:t>
      </w:r>
      <w:proofErr w:type="spellEnd"/>
      <w:r w:rsidRPr="00B24826">
        <w:rPr>
          <w:lang w:val="en-NL"/>
        </w:rPr>
        <w:t xml:space="preserve"> or equivalent.</w:t>
      </w:r>
    </w:p>
    <w:p w14:paraId="08129070" w14:textId="77777777" w:rsidR="00B24826" w:rsidRPr="00B24826" w:rsidRDefault="00B24826" w:rsidP="006522A4">
      <w:pPr>
        <w:numPr>
          <w:ilvl w:val="0"/>
          <w:numId w:val="35"/>
        </w:numPr>
        <w:rPr>
          <w:lang w:val="en-NL"/>
        </w:rPr>
      </w:pPr>
      <w:r w:rsidRPr="00B24826">
        <w:rPr>
          <w:lang w:val="en-NL"/>
        </w:rPr>
        <w:lastRenderedPageBreak/>
        <w:t xml:space="preserve">Normative requirement: </w:t>
      </w:r>
      <w:proofErr w:type="spellStart"/>
      <w:r w:rsidRPr="00B24826">
        <w:rPr>
          <w:lang w:val="en-NL"/>
        </w:rPr>
        <w:t>prev</w:t>
      </w:r>
      <w:proofErr w:type="spellEnd"/>
      <w:r w:rsidRPr="00B24826">
        <w:rPr>
          <w:lang w:val="en-NL"/>
        </w:rPr>
        <w:t xml:space="preserve">_* passed to </w:t>
      </w:r>
      <w:proofErr w:type="spellStart"/>
      <w:r w:rsidRPr="00B24826">
        <w:rPr>
          <w:lang w:val="en-NL"/>
        </w:rPr>
        <w:t>model_b</w:t>
      </w:r>
      <w:proofErr w:type="spellEnd"/>
      <w:r w:rsidRPr="00B24826">
        <w:rPr>
          <w:lang w:val="en-NL"/>
        </w:rPr>
        <w:t xml:space="preserve"> are gameplay-valid and therefore binary {0,1}.</w:t>
      </w:r>
    </w:p>
    <w:p w14:paraId="59BC6A6D" w14:textId="77777777" w:rsidR="00B24826" w:rsidRPr="00B24826" w:rsidRDefault="00B24826" w:rsidP="00B24826">
      <w:pPr>
        <w:rPr>
          <w:lang w:val="en-NL"/>
        </w:rPr>
      </w:pPr>
    </w:p>
    <w:p w14:paraId="68BD6BAA" w14:textId="77777777" w:rsidR="00482929" w:rsidRDefault="00482929" w:rsidP="00482929"/>
    <w:p w14:paraId="3072544C" w14:textId="00C37889" w:rsidR="00F4478C" w:rsidRDefault="00150799" w:rsidP="00F4478C">
      <w:pPr>
        <w:pStyle w:val="Heading2"/>
      </w:pPr>
      <w:proofErr w:type="spellStart"/>
      <w:r>
        <w:lastRenderedPageBreak/>
        <w:t>PyrInternalModelA</w:t>
      </w:r>
      <w:proofErr w:type="spellEnd"/>
      <w:r w:rsidR="00F4478C" w:rsidRPr="00F4478C">
        <w:t xml:space="preserve"> interface</w:t>
      </w:r>
    </w:p>
    <w:p w14:paraId="10B24AE5" w14:textId="60B288D4" w:rsidR="009B4073" w:rsidRPr="009B4073" w:rsidRDefault="009B4073" w:rsidP="00233AAF">
      <w:pPr>
        <w:pStyle w:val="Heading3"/>
      </w:pPr>
      <w:r>
        <w:t>Purpose</w:t>
      </w:r>
    </w:p>
    <w:p w14:paraId="34B6347D" w14:textId="77777777" w:rsidR="009B4073" w:rsidRPr="009B4073" w:rsidRDefault="009B4073" w:rsidP="009B4073">
      <w:pPr>
        <w:rPr>
          <w:lang w:val="en-NL"/>
        </w:rPr>
      </w:pPr>
      <w:r w:rsidRPr="009B4073">
        <w:rPr>
          <w:lang w:val="en-NL"/>
        </w:rPr>
        <w:t xml:space="preserve">Given </w:t>
      </w:r>
      <w:proofErr w:type="spellStart"/>
      <w:r w:rsidRPr="009B4073">
        <w:rPr>
          <w:lang w:val="en-NL"/>
        </w:rPr>
        <w:t>field_scaled</w:t>
      </w:r>
      <w:proofErr w:type="spellEnd"/>
      <w:r w:rsidRPr="009B4073">
        <w:rPr>
          <w:lang w:val="en-NL"/>
        </w:rPr>
        <w:t xml:space="preserve"> (always), produce:</w:t>
      </w:r>
    </w:p>
    <w:p w14:paraId="4D086791" w14:textId="67C51D1F" w:rsidR="009B4073" w:rsidRPr="009B4073" w:rsidRDefault="009B4073" w:rsidP="00D841C3">
      <w:pPr>
        <w:numPr>
          <w:ilvl w:val="0"/>
          <w:numId w:val="18"/>
        </w:numPr>
        <w:rPr>
          <w:lang w:val="en-NL"/>
        </w:rPr>
      </w:pPr>
      <w:proofErr w:type="spellStart"/>
      <w:r w:rsidRPr="009B4073">
        <w:rPr>
          <w:lang w:val="en-NL"/>
        </w:rPr>
        <w:t>comm_logit</w:t>
      </w:r>
      <w:r w:rsidR="00D44007">
        <w:rPr>
          <w:lang w:val="en-NL"/>
        </w:rPr>
        <w:t>s</w:t>
      </w:r>
      <w:proofErr w:type="spellEnd"/>
      <w:r w:rsidRPr="009B4073">
        <w:rPr>
          <w:lang w:val="en-NL"/>
        </w:rPr>
        <w:t xml:space="preserve"> (top-level comm logits for </w:t>
      </w:r>
      <w:proofErr w:type="spellStart"/>
      <w:r w:rsidRPr="009B4073">
        <w:rPr>
          <w:lang w:val="en-NL"/>
        </w:rPr>
        <w:t>PlayerB</w:t>
      </w:r>
      <w:proofErr w:type="spellEnd"/>
      <w:r w:rsidRPr="009B4073">
        <w:rPr>
          <w:lang w:val="en-NL"/>
        </w:rPr>
        <w:t xml:space="preserve"> input)</w:t>
      </w:r>
    </w:p>
    <w:p w14:paraId="5679FC71" w14:textId="77777777" w:rsidR="009B4073" w:rsidRPr="009B4073" w:rsidRDefault="009B4073" w:rsidP="00D841C3">
      <w:pPr>
        <w:numPr>
          <w:ilvl w:val="0"/>
          <w:numId w:val="18"/>
        </w:numPr>
        <w:rPr>
          <w:lang w:val="en-NL"/>
        </w:rPr>
      </w:pPr>
      <w:r w:rsidRPr="009B4073">
        <w:rPr>
          <w:lang w:val="en-NL"/>
        </w:rPr>
        <w:t>per-level measurement logits (train targets + B inputs later)</w:t>
      </w:r>
    </w:p>
    <w:p w14:paraId="4E6C8850" w14:textId="1FF683B6" w:rsidR="009B4073" w:rsidRPr="00C001B5" w:rsidRDefault="009B4073" w:rsidP="00D841C3">
      <w:pPr>
        <w:numPr>
          <w:ilvl w:val="0"/>
          <w:numId w:val="18"/>
        </w:numPr>
        <w:rPr>
          <w:lang w:val="en-NL"/>
        </w:rPr>
      </w:pPr>
      <w:r w:rsidRPr="009B4073">
        <w:rPr>
          <w:lang w:val="en-NL"/>
        </w:rPr>
        <w:t>per-level measurement outcomes (train targets / replay-driven)</w:t>
      </w:r>
    </w:p>
    <w:p w14:paraId="263FE47B" w14:textId="7A041AD7" w:rsidR="00B80254" w:rsidRPr="00B80254" w:rsidRDefault="00B80254" w:rsidP="00233AAF">
      <w:pPr>
        <w:pStyle w:val="Heading3"/>
      </w:pPr>
      <w:r w:rsidRPr="00B80254">
        <w:t>Method</w:t>
      </w:r>
    </w:p>
    <w:p w14:paraId="7C2D170D" w14:textId="77777777" w:rsidR="00B80254" w:rsidRPr="00B80254" w:rsidRDefault="00B80254" w:rsidP="00B80254">
      <w:pPr>
        <w:rPr>
          <w:lang w:val="en-NL"/>
        </w:rPr>
      </w:pPr>
      <w:proofErr w:type="spellStart"/>
      <w:r w:rsidRPr="00B80254">
        <w:rPr>
          <w:lang w:val="en-NL"/>
        </w:rPr>
        <w:t>compute_with_</w:t>
      </w:r>
      <w:proofErr w:type="gramStart"/>
      <w:r w:rsidRPr="00B80254">
        <w:rPr>
          <w:lang w:val="en-NL"/>
        </w:rPr>
        <w:t>internal</w:t>
      </w:r>
      <w:proofErr w:type="spellEnd"/>
      <w:r w:rsidRPr="00B80254">
        <w:rPr>
          <w:lang w:val="en-NL"/>
        </w:rPr>
        <w:t>(</w:t>
      </w:r>
      <w:proofErr w:type="spellStart"/>
      <w:proofErr w:type="gramEnd"/>
      <w:r w:rsidRPr="00B80254">
        <w:rPr>
          <w:lang w:val="en-NL"/>
        </w:rPr>
        <w:t>field_scaled</w:t>
      </w:r>
      <w:proofErr w:type="spellEnd"/>
      <w:r w:rsidRPr="00B80254">
        <w:rPr>
          <w:lang w:val="en-NL"/>
        </w:rPr>
        <w:t xml:space="preserve">, </w:t>
      </w:r>
      <w:proofErr w:type="spellStart"/>
      <w:r w:rsidRPr="00B80254">
        <w:rPr>
          <w:lang w:val="en-NL"/>
        </w:rPr>
        <w:t>replay_out_a_logits_list</w:t>
      </w:r>
      <w:proofErr w:type="spellEnd"/>
      <w:r w:rsidRPr="00B80254">
        <w:rPr>
          <w:lang w:val="en-NL"/>
        </w:rPr>
        <w:t>=None, training: bool = False)</w:t>
      </w:r>
    </w:p>
    <w:p w14:paraId="68DA3BCA" w14:textId="77777777" w:rsidR="00B80254" w:rsidRPr="00B80254" w:rsidRDefault="00B80254" w:rsidP="00233AAF">
      <w:pPr>
        <w:pStyle w:val="Heading3"/>
      </w:pPr>
      <w:proofErr w:type="gramStart"/>
      <w:r w:rsidRPr="00B80254">
        <w:t>Inputs</w:t>
      </w:r>
      <w:proofErr w:type="gramEnd"/>
    </w:p>
    <w:p w14:paraId="1734AE25" w14:textId="77777777" w:rsidR="00B80254" w:rsidRPr="00B80254" w:rsidRDefault="00B80254" w:rsidP="00D841C3">
      <w:pPr>
        <w:numPr>
          <w:ilvl w:val="0"/>
          <w:numId w:val="12"/>
        </w:numPr>
        <w:rPr>
          <w:lang w:val="en-NL"/>
        </w:rPr>
      </w:pPr>
      <w:proofErr w:type="spellStart"/>
      <w:r w:rsidRPr="00B80254">
        <w:rPr>
          <w:lang w:val="en-NL"/>
        </w:rPr>
        <w:t>field_scaled</w:t>
      </w:r>
      <w:proofErr w:type="spellEnd"/>
      <w:r w:rsidRPr="00B80254">
        <w:rPr>
          <w:lang w:val="en-NL"/>
        </w:rPr>
        <w:t xml:space="preserve">: </w:t>
      </w:r>
      <w:proofErr w:type="spellStart"/>
      <w:proofErr w:type="gramStart"/>
      <w:r w:rsidRPr="00B80254">
        <w:rPr>
          <w:lang w:val="en-NL"/>
        </w:rPr>
        <w:t>tf.Tensor</w:t>
      </w:r>
      <w:proofErr w:type="spellEnd"/>
      <w:proofErr w:type="gramEnd"/>
      <w:r w:rsidRPr="00B80254">
        <w:rPr>
          <w:lang w:val="en-NL"/>
        </w:rPr>
        <w:t xml:space="preserve"> float32 shape (B, n2) values in {-0.</w:t>
      </w:r>
      <w:proofErr w:type="gramStart"/>
      <w:r w:rsidRPr="00B80254">
        <w:rPr>
          <w:lang w:val="en-NL"/>
        </w:rPr>
        <w:t>5,+</w:t>
      </w:r>
      <w:proofErr w:type="gramEnd"/>
      <w:r w:rsidRPr="00B80254">
        <w:rPr>
          <w:lang w:val="en-NL"/>
        </w:rPr>
        <w:t>0.5}</w:t>
      </w:r>
    </w:p>
    <w:p w14:paraId="5B097B49" w14:textId="77777777" w:rsidR="00B80254" w:rsidRPr="00B80254" w:rsidRDefault="00B80254" w:rsidP="00D841C3">
      <w:pPr>
        <w:numPr>
          <w:ilvl w:val="0"/>
          <w:numId w:val="12"/>
        </w:numPr>
        <w:rPr>
          <w:lang w:val="en-NL"/>
        </w:rPr>
      </w:pPr>
      <w:proofErr w:type="spellStart"/>
      <w:r w:rsidRPr="00B80254">
        <w:rPr>
          <w:lang w:val="en-NL"/>
        </w:rPr>
        <w:t>replay_out_a_logits_list</w:t>
      </w:r>
      <w:proofErr w:type="spellEnd"/>
      <w:r w:rsidRPr="00B80254">
        <w:rPr>
          <w:lang w:val="en-NL"/>
        </w:rPr>
        <w:t>:</w:t>
      </w:r>
    </w:p>
    <w:p w14:paraId="15CB820E" w14:textId="77777777" w:rsidR="00B80254" w:rsidRPr="00B80254" w:rsidRDefault="00B80254" w:rsidP="00D841C3">
      <w:pPr>
        <w:numPr>
          <w:ilvl w:val="1"/>
          <w:numId w:val="12"/>
        </w:numPr>
        <w:rPr>
          <w:lang w:val="en-NL"/>
        </w:rPr>
      </w:pPr>
      <w:r w:rsidRPr="00B80254">
        <w:rPr>
          <w:lang w:val="en-NL"/>
        </w:rPr>
        <w:t>training: provided, Python list length depth</w:t>
      </w:r>
    </w:p>
    <w:p w14:paraId="3B490118" w14:textId="77777777" w:rsidR="00B80254" w:rsidRPr="00B80254" w:rsidRDefault="00B80254" w:rsidP="00D841C3">
      <w:pPr>
        <w:numPr>
          <w:ilvl w:val="1"/>
          <w:numId w:val="12"/>
        </w:numPr>
        <w:rPr>
          <w:lang w:val="en-NL"/>
        </w:rPr>
      </w:pPr>
      <w:r w:rsidRPr="00B80254">
        <w:rPr>
          <w:lang w:val="en-NL"/>
        </w:rPr>
        <w:t>gameplay: None</w:t>
      </w:r>
    </w:p>
    <w:p w14:paraId="7ABBBD6C" w14:textId="77777777" w:rsidR="00B80254" w:rsidRPr="00B80254" w:rsidRDefault="00B80254" w:rsidP="00D841C3">
      <w:pPr>
        <w:numPr>
          <w:ilvl w:val="1"/>
          <w:numId w:val="12"/>
        </w:numPr>
        <w:rPr>
          <w:lang w:val="en-NL"/>
        </w:rPr>
      </w:pPr>
      <w:r w:rsidRPr="00B80254">
        <w:rPr>
          <w:lang w:val="en-NL"/>
        </w:rPr>
        <w:t xml:space="preserve">each element: </w:t>
      </w:r>
      <w:proofErr w:type="spellStart"/>
      <w:proofErr w:type="gramStart"/>
      <w:r w:rsidRPr="00B80254">
        <w:rPr>
          <w:lang w:val="en-NL"/>
        </w:rPr>
        <w:t>tf.Tensor</w:t>
      </w:r>
      <w:proofErr w:type="spellEnd"/>
      <w:proofErr w:type="gramEnd"/>
      <w:r w:rsidRPr="00B80254">
        <w:rPr>
          <w:lang w:val="en-NL"/>
        </w:rPr>
        <w:t xml:space="preserve"> float32 shape (B, </w:t>
      </w:r>
      <w:proofErr w:type="spellStart"/>
      <w:r w:rsidRPr="00B80254">
        <w:rPr>
          <w:lang w:val="en-NL"/>
        </w:rPr>
        <w:t>k_d</w:t>
      </w:r>
      <w:proofErr w:type="spellEnd"/>
      <w:r w:rsidRPr="00B80254">
        <w:rPr>
          <w:lang w:val="en-NL"/>
        </w:rPr>
        <w:t>) logits</w:t>
      </w:r>
    </w:p>
    <w:p w14:paraId="0F5ED1EC" w14:textId="77777777" w:rsidR="00B80254" w:rsidRPr="00B80254" w:rsidRDefault="00B80254" w:rsidP="00D841C3">
      <w:pPr>
        <w:numPr>
          <w:ilvl w:val="0"/>
          <w:numId w:val="12"/>
        </w:numPr>
        <w:rPr>
          <w:lang w:val="en-NL"/>
        </w:rPr>
      </w:pPr>
      <w:r w:rsidRPr="00B80254">
        <w:rPr>
          <w:lang w:val="en-NL"/>
        </w:rPr>
        <w:t xml:space="preserve">training: bool (or infer from </w:t>
      </w:r>
      <w:proofErr w:type="spellStart"/>
      <w:r w:rsidRPr="00B80254">
        <w:rPr>
          <w:lang w:val="en-NL"/>
        </w:rPr>
        <w:t>replay_out_a_logits_list</w:t>
      </w:r>
      <w:proofErr w:type="spellEnd"/>
      <w:r w:rsidRPr="00B80254">
        <w:rPr>
          <w:lang w:val="en-NL"/>
        </w:rPr>
        <w:t xml:space="preserve"> is not None)</w:t>
      </w:r>
    </w:p>
    <w:p w14:paraId="43A7FD9C" w14:textId="77777777" w:rsidR="00B80254" w:rsidRDefault="00B80254" w:rsidP="00233AAF">
      <w:pPr>
        <w:pStyle w:val="Heading3"/>
      </w:pPr>
      <w:proofErr w:type="gramStart"/>
      <w:r w:rsidRPr="00B80254">
        <w:t>Outputs</w:t>
      </w:r>
      <w:proofErr w:type="gramEnd"/>
    </w:p>
    <w:p w14:paraId="047AAA51" w14:textId="600D2B87" w:rsidR="007A0814" w:rsidRPr="00B80254" w:rsidRDefault="007A0814" w:rsidP="007A0814">
      <w:pPr>
        <w:rPr>
          <w:lang w:val="en-NL"/>
        </w:rPr>
      </w:pPr>
      <w:r w:rsidRPr="009B4073">
        <w:rPr>
          <w:lang w:val="en-NL"/>
        </w:rPr>
        <w:t>Return a 3-tuple:</w:t>
      </w:r>
    </w:p>
    <w:p w14:paraId="1EB93053" w14:textId="77777777" w:rsidR="00B80254" w:rsidRPr="00B80254" w:rsidRDefault="00B80254" w:rsidP="00D841C3">
      <w:pPr>
        <w:numPr>
          <w:ilvl w:val="0"/>
          <w:numId w:val="13"/>
        </w:numPr>
        <w:rPr>
          <w:lang w:val="en-NL"/>
        </w:rPr>
      </w:pPr>
      <w:proofErr w:type="spellStart"/>
      <w:r w:rsidRPr="00B80254">
        <w:rPr>
          <w:lang w:val="en-NL"/>
        </w:rPr>
        <w:t>comm_logits</w:t>
      </w:r>
      <w:proofErr w:type="spellEnd"/>
      <w:r w:rsidRPr="00B80254">
        <w:rPr>
          <w:lang w:val="en-NL"/>
        </w:rPr>
        <w:t xml:space="preserve">: </w:t>
      </w:r>
      <w:proofErr w:type="spellStart"/>
      <w:proofErr w:type="gramStart"/>
      <w:r w:rsidRPr="00B80254">
        <w:rPr>
          <w:lang w:val="en-NL"/>
        </w:rPr>
        <w:t>tf.Tensor</w:t>
      </w:r>
      <w:proofErr w:type="spellEnd"/>
      <w:proofErr w:type="gramEnd"/>
      <w:r w:rsidRPr="00B80254">
        <w:rPr>
          <w:lang w:val="en-NL"/>
        </w:rPr>
        <w:t xml:space="preserve"> float32 shape (B, m) logits</w:t>
      </w:r>
    </w:p>
    <w:p w14:paraId="417FB426" w14:textId="77777777" w:rsidR="00B80254" w:rsidRPr="00B80254" w:rsidRDefault="00B80254" w:rsidP="00D841C3">
      <w:pPr>
        <w:numPr>
          <w:ilvl w:val="0"/>
          <w:numId w:val="13"/>
        </w:numPr>
        <w:rPr>
          <w:lang w:val="en-NL"/>
        </w:rPr>
      </w:pPr>
      <w:proofErr w:type="spellStart"/>
      <w:r w:rsidRPr="00B80254">
        <w:rPr>
          <w:lang w:val="en-NL"/>
        </w:rPr>
        <w:t>meas_a_logits_list</w:t>
      </w:r>
      <w:proofErr w:type="spellEnd"/>
      <w:r w:rsidRPr="00B80254">
        <w:rPr>
          <w:lang w:val="en-NL"/>
        </w:rPr>
        <w:t xml:space="preserve">: list length depth, each </w:t>
      </w:r>
      <w:proofErr w:type="spellStart"/>
      <w:proofErr w:type="gramStart"/>
      <w:r w:rsidRPr="00B80254">
        <w:rPr>
          <w:lang w:val="en-NL"/>
        </w:rPr>
        <w:t>tf.Tensor</w:t>
      </w:r>
      <w:proofErr w:type="spellEnd"/>
      <w:proofErr w:type="gramEnd"/>
      <w:r w:rsidRPr="00B80254">
        <w:rPr>
          <w:lang w:val="en-NL"/>
        </w:rPr>
        <w:t xml:space="preserve"> float32 shape (B, </w:t>
      </w:r>
      <w:proofErr w:type="spellStart"/>
      <w:r w:rsidRPr="00B80254">
        <w:rPr>
          <w:lang w:val="en-NL"/>
        </w:rPr>
        <w:t>k_d</w:t>
      </w:r>
      <w:proofErr w:type="spellEnd"/>
      <w:r w:rsidRPr="00B80254">
        <w:rPr>
          <w:lang w:val="en-NL"/>
        </w:rPr>
        <w:t>) logits</w:t>
      </w:r>
    </w:p>
    <w:p w14:paraId="5B2EE108" w14:textId="77777777" w:rsidR="00B80254" w:rsidRPr="00B80254" w:rsidRDefault="00B80254" w:rsidP="00D841C3">
      <w:pPr>
        <w:numPr>
          <w:ilvl w:val="0"/>
          <w:numId w:val="13"/>
        </w:numPr>
        <w:rPr>
          <w:lang w:val="en-NL"/>
        </w:rPr>
      </w:pPr>
      <w:proofErr w:type="spellStart"/>
      <w:r w:rsidRPr="00B80254">
        <w:rPr>
          <w:lang w:val="en-NL"/>
        </w:rPr>
        <w:t>out_a_logits_list</w:t>
      </w:r>
      <w:proofErr w:type="spellEnd"/>
      <w:r w:rsidRPr="00B80254">
        <w:rPr>
          <w:lang w:val="en-NL"/>
        </w:rPr>
        <w:t xml:space="preserve">: list length depth, each </w:t>
      </w:r>
      <w:proofErr w:type="spellStart"/>
      <w:proofErr w:type="gramStart"/>
      <w:r w:rsidRPr="00B80254">
        <w:rPr>
          <w:lang w:val="en-NL"/>
        </w:rPr>
        <w:t>tf.Tensor</w:t>
      </w:r>
      <w:proofErr w:type="spellEnd"/>
      <w:proofErr w:type="gramEnd"/>
      <w:r w:rsidRPr="00B80254">
        <w:rPr>
          <w:lang w:val="en-NL"/>
        </w:rPr>
        <w:t xml:space="preserve"> float32 shape (B, </w:t>
      </w:r>
      <w:proofErr w:type="spellStart"/>
      <w:r w:rsidRPr="00B80254">
        <w:rPr>
          <w:lang w:val="en-NL"/>
        </w:rPr>
        <w:t>k_d</w:t>
      </w:r>
      <w:proofErr w:type="spellEnd"/>
      <w:r w:rsidRPr="00B80254">
        <w:rPr>
          <w:lang w:val="en-NL"/>
        </w:rPr>
        <w:t>) logits</w:t>
      </w:r>
    </w:p>
    <w:p w14:paraId="307BD7D5" w14:textId="77777777" w:rsidR="00B80254" w:rsidRPr="00B80254" w:rsidRDefault="00B80254" w:rsidP="00233AAF">
      <w:pPr>
        <w:pStyle w:val="Heading3"/>
      </w:pPr>
      <w:r w:rsidRPr="00B80254">
        <w:t>Semantics</w:t>
      </w:r>
    </w:p>
    <w:p w14:paraId="1A13DDBF" w14:textId="77777777" w:rsidR="00B80254" w:rsidRPr="00B80254" w:rsidRDefault="00B80254" w:rsidP="00D841C3">
      <w:pPr>
        <w:numPr>
          <w:ilvl w:val="0"/>
          <w:numId w:val="14"/>
        </w:numPr>
        <w:rPr>
          <w:lang w:val="en-NL"/>
        </w:rPr>
      </w:pPr>
      <w:r w:rsidRPr="00B80254">
        <w:rPr>
          <w:lang w:val="en-NL"/>
        </w:rPr>
        <w:t>Training mode</w:t>
      </w:r>
    </w:p>
    <w:p w14:paraId="072EBA4A" w14:textId="77777777" w:rsidR="00B80254" w:rsidRPr="00B80254" w:rsidRDefault="00B80254" w:rsidP="00D841C3">
      <w:pPr>
        <w:numPr>
          <w:ilvl w:val="1"/>
          <w:numId w:val="14"/>
        </w:numPr>
        <w:rPr>
          <w:lang w:val="en-NL"/>
        </w:rPr>
      </w:pPr>
      <w:proofErr w:type="spellStart"/>
      <w:r w:rsidRPr="00B80254">
        <w:rPr>
          <w:lang w:val="en-NL"/>
        </w:rPr>
        <w:t>replay_out_a_logits_list</w:t>
      </w:r>
      <w:proofErr w:type="spellEnd"/>
      <w:r w:rsidRPr="00B80254">
        <w:rPr>
          <w:lang w:val="en-NL"/>
        </w:rPr>
        <w:t xml:space="preserve">[d] is a </w:t>
      </w:r>
      <w:r w:rsidRPr="00B80254">
        <w:rPr>
          <w:i/>
          <w:iCs/>
          <w:lang w:val="en-NL"/>
        </w:rPr>
        <w:t>given target-like signal</w:t>
      </w:r>
    </w:p>
    <w:p w14:paraId="26AD4A74" w14:textId="77777777" w:rsidR="00B80254" w:rsidRPr="00B80254" w:rsidRDefault="00B80254" w:rsidP="00D841C3">
      <w:pPr>
        <w:numPr>
          <w:ilvl w:val="1"/>
          <w:numId w:val="14"/>
        </w:numPr>
        <w:rPr>
          <w:lang w:val="en-NL"/>
        </w:rPr>
      </w:pPr>
      <w:proofErr w:type="spellStart"/>
      <w:r w:rsidRPr="00B80254">
        <w:rPr>
          <w:lang w:val="en-NL"/>
        </w:rPr>
        <w:t>out_a_logits_list</w:t>
      </w:r>
      <w:proofErr w:type="spellEnd"/>
      <w:r w:rsidRPr="00B80254">
        <w:rPr>
          <w:lang w:val="en-NL"/>
        </w:rPr>
        <w:t xml:space="preserve">[d] must equal it </w:t>
      </w:r>
      <w:r w:rsidRPr="00B80254">
        <w:rPr>
          <w:i/>
          <w:iCs/>
          <w:lang w:val="en-NL"/>
        </w:rPr>
        <w:t>by construction</w:t>
      </w:r>
      <w:r w:rsidRPr="00B80254">
        <w:rPr>
          <w:lang w:val="en-NL"/>
        </w:rPr>
        <w:t xml:space="preserve"> (preferred) or via a strong loss</w:t>
      </w:r>
    </w:p>
    <w:p w14:paraId="610E0600" w14:textId="77777777" w:rsidR="00B80254" w:rsidRPr="00B80254" w:rsidRDefault="00B80254" w:rsidP="00D841C3">
      <w:pPr>
        <w:numPr>
          <w:ilvl w:val="0"/>
          <w:numId w:val="14"/>
        </w:numPr>
        <w:rPr>
          <w:lang w:val="en-NL"/>
        </w:rPr>
      </w:pPr>
      <w:r w:rsidRPr="00B80254">
        <w:rPr>
          <w:lang w:val="en-NL"/>
        </w:rPr>
        <w:t>Gameplay mode</w:t>
      </w:r>
    </w:p>
    <w:p w14:paraId="7209213D" w14:textId="77777777" w:rsidR="00B80254" w:rsidRPr="00B80254" w:rsidRDefault="00B80254" w:rsidP="00D841C3">
      <w:pPr>
        <w:numPr>
          <w:ilvl w:val="1"/>
          <w:numId w:val="14"/>
        </w:numPr>
        <w:rPr>
          <w:lang w:val="en-NL"/>
        </w:rPr>
      </w:pPr>
      <w:proofErr w:type="spellStart"/>
      <w:r w:rsidRPr="00B80254">
        <w:rPr>
          <w:lang w:val="en-NL"/>
        </w:rPr>
        <w:t>replay_out_a_logits_list</w:t>
      </w:r>
      <w:proofErr w:type="spellEnd"/>
      <w:r w:rsidRPr="00B80254">
        <w:rPr>
          <w:lang w:val="en-NL"/>
        </w:rPr>
        <w:t xml:space="preserve"> is not provided</w:t>
      </w:r>
    </w:p>
    <w:p w14:paraId="634D08EF" w14:textId="77777777" w:rsidR="00B80254" w:rsidRPr="00B80254" w:rsidRDefault="00B80254" w:rsidP="00D841C3">
      <w:pPr>
        <w:numPr>
          <w:ilvl w:val="1"/>
          <w:numId w:val="14"/>
        </w:numPr>
        <w:rPr>
          <w:lang w:val="en-NL"/>
        </w:rPr>
      </w:pPr>
      <w:proofErr w:type="spellStart"/>
      <w:r w:rsidRPr="00B80254">
        <w:rPr>
          <w:lang w:val="en-NL"/>
        </w:rPr>
        <w:t>out_a_logits_list</w:t>
      </w:r>
      <w:proofErr w:type="spellEnd"/>
      <w:r w:rsidRPr="00B80254">
        <w:rPr>
          <w:lang w:val="en-NL"/>
        </w:rPr>
        <w:t xml:space="preserve">[d] is produced by </w:t>
      </w:r>
      <w:proofErr w:type="spellStart"/>
      <w:r w:rsidRPr="00B80254">
        <w:rPr>
          <w:lang w:val="en-NL"/>
        </w:rPr>
        <w:t>PRAssisted</w:t>
      </w:r>
      <w:proofErr w:type="spellEnd"/>
      <w:r w:rsidRPr="00B80254">
        <w:rPr>
          <w:lang w:val="en-NL"/>
        </w:rPr>
        <w:t>* (random) inside the model (or via an injected SR layer)</w:t>
      </w:r>
    </w:p>
    <w:p w14:paraId="1D5CA8B2" w14:textId="77777777" w:rsidR="00B80254" w:rsidRPr="00B80254" w:rsidRDefault="00B80254" w:rsidP="00D841C3">
      <w:pPr>
        <w:numPr>
          <w:ilvl w:val="0"/>
          <w:numId w:val="14"/>
        </w:numPr>
        <w:rPr>
          <w:lang w:val="en-NL"/>
        </w:rPr>
      </w:pPr>
      <w:proofErr w:type="spellStart"/>
      <w:r w:rsidRPr="00B80254">
        <w:rPr>
          <w:lang w:val="en-NL"/>
        </w:rPr>
        <w:t>meas_a_logits_list</w:t>
      </w:r>
      <w:proofErr w:type="spellEnd"/>
      <w:r w:rsidRPr="00B80254">
        <w:rPr>
          <w:lang w:val="en-NL"/>
        </w:rPr>
        <w:t>[d] is always produced by the model (train &amp; gameplay)</w:t>
      </w:r>
    </w:p>
    <w:p w14:paraId="6CC78C5E" w14:textId="77777777" w:rsidR="009B4073" w:rsidRDefault="009B4073" w:rsidP="00482929">
      <w:pPr>
        <w:rPr>
          <w:lang w:val="en-NL"/>
        </w:rPr>
      </w:pPr>
    </w:p>
    <w:p w14:paraId="46D0EDF1" w14:textId="0B0423E5" w:rsidR="00614FE4" w:rsidRPr="00614FE4" w:rsidRDefault="00150799" w:rsidP="008E0D91">
      <w:pPr>
        <w:pStyle w:val="Heading2"/>
      </w:pPr>
      <w:proofErr w:type="spellStart"/>
      <w:r>
        <w:lastRenderedPageBreak/>
        <w:t>PyrInternalModelB</w:t>
      </w:r>
      <w:proofErr w:type="spellEnd"/>
      <w:r w:rsidR="00614FE4" w:rsidRPr="00614FE4">
        <w:t xml:space="preserve"> interface</w:t>
      </w:r>
    </w:p>
    <w:p w14:paraId="58450A9F" w14:textId="77777777" w:rsidR="00614FE4" w:rsidRPr="00614FE4" w:rsidRDefault="00614FE4" w:rsidP="00233AAF">
      <w:pPr>
        <w:pStyle w:val="Heading3"/>
        <w:numPr>
          <w:ilvl w:val="0"/>
          <w:numId w:val="0"/>
        </w:numPr>
      </w:pPr>
      <w:r w:rsidRPr="00614FE4">
        <w:t>1.4.1 Purpose</w:t>
      </w:r>
    </w:p>
    <w:p w14:paraId="6BB547F5" w14:textId="66FBAFA3" w:rsidR="00614FE4" w:rsidRPr="00614FE4" w:rsidRDefault="00614FE4" w:rsidP="00614FE4">
      <w:pPr>
        <w:rPr>
          <w:lang w:val="en-NL"/>
        </w:rPr>
      </w:pPr>
      <w:r w:rsidRPr="00614FE4">
        <w:rPr>
          <w:lang w:val="en-NL"/>
        </w:rPr>
        <w:t xml:space="preserve">Given </w:t>
      </w:r>
      <w:proofErr w:type="spellStart"/>
      <w:r w:rsidRPr="00614FE4">
        <w:rPr>
          <w:lang w:val="en-NL"/>
        </w:rPr>
        <w:t>gun_scaled</w:t>
      </w:r>
      <w:proofErr w:type="spellEnd"/>
      <w:r w:rsidRPr="00614FE4">
        <w:rPr>
          <w:lang w:val="en-NL"/>
        </w:rPr>
        <w:t xml:space="preserve"> (always) and received comms (always), plus previous per-level measurement logits and outcomes</w:t>
      </w:r>
      <w:r w:rsidR="00691658">
        <w:rPr>
          <w:lang w:val="en-NL"/>
        </w:rPr>
        <w:t xml:space="preserve"> </w:t>
      </w:r>
      <w:r w:rsidRPr="00614FE4">
        <w:rPr>
          <w:lang w:val="en-NL"/>
        </w:rPr>
        <w:t>produce:</w:t>
      </w:r>
    </w:p>
    <w:p w14:paraId="249665CF" w14:textId="77777777" w:rsidR="00614FE4" w:rsidRPr="00614FE4" w:rsidRDefault="00614FE4" w:rsidP="00D841C3">
      <w:pPr>
        <w:numPr>
          <w:ilvl w:val="0"/>
          <w:numId w:val="19"/>
        </w:numPr>
        <w:rPr>
          <w:lang w:val="en-NL"/>
        </w:rPr>
      </w:pPr>
      <w:proofErr w:type="spellStart"/>
      <w:r w:rsidRPr="00614FE4">
        <w:rPr>
          <w:lang w:val="en-NL"/>
        </w:rPr>
        <w:t>shoot_logit</w:t>
      </w:r>
      <w:proofErr w:type="spellEnd"/>
      <w:r w:rsidRPr="00614FE4">
        <w:rPr>
          <w:lang w:val="en-NL"/>
        </w:rPr>
        <w:t xml:space="preserve"> (always, training and gameplay)</w:t>
      </w:r>
    </w:p>
    <w:p w14:paraId="1A6E24EE" w14:textId="77777777" w:rsidR="00614FE4" w:rsidRPr="00614FE4" w:rsidRDefault="00614FE4" w:rsidP="00614FE4">
      <w:pPr>
        <w:rPr>
          <w:lang w:val="en-NL"/>
        </w:rPr>
      </w:pPr>
      <w:proofErr w:type="spellStart"/>
      <w:r w:rsidRPr="00614FE4">
        <w:rPr>
          <w:lang w:val="en-NL"/>
        </w:rPr>
        <w:t>ModelB</w:t>
      </w:r>
      <w:proofErr w:type="spellEnd"/>
      <w:r w:rsidRPr="00614FE4">
        <w:rPr>
          <w:lang w:val="en-NL"/>
        </w:rPr>
        <w:t xml:space="preserve"> is the consumer of </w:t>
      </w:r>
      <w:proofErr w:type="spellStart"/>
      <w:r w:rsidRPr="00614FE4">
        <w:rPr>
          <w:lang w:val="en-NL"/>
        </w:rPr>
        <w:t>ModelA’s</w:t>
      </w:r>
      <w:proofErr w:type="spellEnd"/>
      <w:r w:rsidRPr="00614FE4">
        <w:rPr>
          <w:lang w:val="en-NL"/>
        </w:rPr>
        <w:t xml:space="preserve"> internal state:</w:t>
      </w:r>
    </w:p>
    <w:p w14:paraId="0E8B71CA" w14:textId="77777777" w:rsidR="00614FE4" w:rsidRPr="00614FE4" w:rsidRDefault="00614FE4" w:rsidP="00D841C3">
      <w:pPr>
        <w:numPr>
          <w:ilvl w:val="0"/>
          <w:numId w:val="20"/>
        </w:numPr>
        <w:rPr>
          <w:lang w:val="en-NL"/>
        </w:rPr>
      </w:pPr>
      <w:r w:rsidRPr="00614FE4">
        <w:rPr>
          <w:lang w:val="en-NL"/>
        </w:rPr>
        <w:t xml:space="preserve">it takes </w:t>
      </w:r>
      <w:proofErr w:type="spellStart"/>
      <w:r w:rsidRPr="00614FE4">
        <w:rPr>
          <w:lang w:val="en-NL"/>
        </w:rPr>
        <w:t>prev_meas_a_logits_list</w:t>
      </w:r>
      <w:proofErr w:type="spellEnd"/>
      <w:r w:rsidRPr="00614FE4">
        <w:rPr>
          <w:lang w:val="en-NL"/>
        </w:rPr>
        <w:t xml:space="preserve"> and </w:t>
      </w:r>
      <w:proofErr w:type="spellStart"/>
      <w:r w:rsidRPr="00614FE4">
        <w:rPr>
          <w:lang w:val="en-NL"/>
        </w:rPr>
        <w:t>prev_out_a_logits_list</w:t>
      </w:r>
      <w:proofErr w:type="spellEnd"/>
      <w:r w:rsidRPr="00614FE4">
        <w:rPr>
          <w:lang w:val="en-NL"/>
        </w:rPr>
        <w:t xml:space="preserve"> (length depth)</w:t>
      </w:r>
    </w:p>
    <w:p w14:paraId="1699161F" w14:textId="77777777" w:rsidR="00614FE4" w:rsidRPr="00614FE4" w:rsidRDefault="00614FE4" w:rsidP="00D841C3">
      <w:pPr>
        <w:numPr>
          <w:ilvl w:val="0"/>
          <w:numId w:val="20"/>
        </w:numPr>
        <w:rPr>
          <w:lang w:val="en-NL"/>
        </w:rPr>
      </w:pPr>
      <w:r w:rsidRPr="00614FE4">
        <w:rPr>
          <w:lang w:val="en-NL"/>
        </w:rPr>
        <w:t xml:space="preserve">it uses the top-level comms received from </w:t>
      </w:r>
      <w:proofErr w:type="spellStart"/>
      <w:r w:rsidRPr="00614FE4">
        <w:rPr>
          <w:lang w:val="en-NL"/>
        </w:rPr>
        <w:t>PlayerA</w:t>
      </w:r>
      <w:proofErr w:type="spellEnd"/>
      <w:r w:rsidRPr="00614FE4">
        <w:rPr>
          <w:lang w:val="en-NL"/>
        </w:rPr>
        <w:t xml:space="preserve"> / </w:t>
      </w:r>
      <w:proofErr w:type="spellStart"/>
      <w:r w:rsidRPr="00614FE4">
        <w:rPr>
          <w:lang w:val="en-NL"/>
        </w:rPr>
        <w:t>ModelA</w:t>
      </w:r>
      <w:proofErr w:type="spellEnd"/>
      <w:r w:rsidRPr="00614FE4">
        <w:rPr>
          <w:lang w:val="en-NL"/>
        </w:rPr>
        <w:t xml:space="preserve"> (</w:t>
      </w:r>
      <w:proofErr w:type="spellStart"/>
      <w:r w:rsidRPr="00614FE4">
        <w:rPr>
          <w:lang w:val="en-NL"/>
        </w:rPr>
        <w:t>comm_in</w:t>
      </w:r>
      <w:proofErr w:type="spellEnd"/>
      <w:r w:rsidRPr="00614FE4">
        <w:rPr>
          <w:lang w:val="en-NL"/>
        </w:rPr>
        <w:t>)</w:t>
      </w:r>
    </w:p>
    <w:p w14:paraId="09F25E89" w14:textId="77777777" w:rsidR="00614FE4" w:rsidRPr="00614FE4" w:rsidRDefault="00614FE4" w:rsidP="00233AAF">
      <w:pPr>
        <w:pStyle w:val="Heading3"/>
        <w:numPr>
          <w:ilvl w:val="0"/>
          <w:numId w:val="0"/>
        </w:numPr>
      </w:pPr>
      <w:r w:rsidRPr="00614FE4">
        <w:t>1.4.2 Method</w:t>
      </w:r>
    </w:p>
    <w:p w14:paraId="322154E2" w14:textId="77777777" w:rsidR="00614FE4" w:rsidRPr="00614FE4" w:rsidRDefault="00614FE4" w:rsidP="00614FE4">
      <w:pPr>
        <w:rPr>
          <w:lang w:val="en-NL"/>
        </w:rPr>
      </w:pPr>
      <w:r w:rsidRPr="00614FE4">
        <w:rPr>
          <w:lang w:val="en-NL"/>
        </w:rPr>
        <w:t>__call_</w:t>
      </w:r>
      <w:proofErr w:type="gramStart"/>
      <w:r w:rsidRPr="00614FE4">
        <w:rPr>
          <w:lang w:val="en-NL"/>
        </w:rPr>
        <w:t>_(</w:t>
      </w:r>
      <w:proofErr w:type="gramEnd"/>
      <w:r w:rsidRPr="00614FE4">
        <w:rPr>
          <w:lang w:val="en-NL"/>
        </w:rPr>
        <w:t>[</w:t>
      </w:r>
      <w:proofErr w:type="spellStart"/>
      <w:r w:rsidRPr="00614FE4">
        <w:rPr>
          <w:lang w:val="en-NL"/>
        </w:rPr>
        <w:t>gun_scaled</w:t>
      </w:r>
      <w:proofErr w:type="spellEnd"/>
      <w:r w:rsidRPr="00614FE4">
        <w:rPr>
          <w:lang w:val="en-NL"/>
        </w:rPr>
        <w:t xml:space="preserve">, </w:t>
      </w:r>
      <w:proofErr w:type="spellStart"/>
      <w:r w:rsidRPr="00614FE4">
        <w:rPr>
          <w:lang w:val="en-NL"/>
        </w:rPr>
        <w:t>comm_in</w:t>
      </w:r>
      <w:proofErr w:type="spellEnd"/>
      <w:r w:rsidRPr="00614FE4">
        <w:rPr>
          <w:lang w:val="en-NL"/>
        </w:rPr>
        <w:t xml:space="preserve">, </w:t>
      </w:r>
      <w:proofErr w:type="spellStart"/>
      <w:r w:rsidRPr="00614FE4">
        <w:rPr>
          <w:lang w:val="en-NL"/>
        </w:rPr>
        <w:t>prev_meas_a_logits_list</w:t>
      </w:r>
      <w:proofErr w:type="spellEnd"/>
      <w:r w:rsidRPr="00614FE4">
        <w:rPr>
          <w:lang w:val="en-NL"/>
        </w:rPr>
        <w:t xml:space="preserve">, </w:t>
      </w:r>
      <w:proofErr w:type="spellStart"/>
      <w:r w:rsidRPr="00614FE4">
        <w:rPr>
          <w:lang w:val="en-NL"/>
        </w:rPr>
        <w:t>prev_out_a_logits_list</w:t>
      </w:r>
      <w:proofErr w:type="spellEnd"/>
      <w:r w:rsidRPr="00614FE4">
        <w:rPr>
          <w:lang w:val="en-NL"/>
        </w:rPr>
        <w:t>], training: bool = False)</w:t>
      </w:r>
    </w:p>
    <w:p w14:paraId="0C742A62" w14:textId="77777777" w:rsidR="00614FE4" w:rsidRPr="00614FE4" w:rsidRDefault="00614FE4" w:rsidP="00233AAF">
      <w:pPr>
        <w:pStyle w:val="Heading3"/>
        <w:numPr>
          <w:ilvl w:val="0"/>
          <w:numId w:val="0"/>
        </w:numPr>
      </w:pPr>
      <w:r w:rsidRPr="00614FE4">
        <w:t>1.4.3 Inputs</w:t>
      </w:r>
    </w:p>
    <w:p w14:paraId="5F8AA85F" w14:textId="77777777" w:rsidR="00614FE4" w:rsidRPr="00614FE4" w:rsidRDefault="00614FE4" w:rsidP="00D841C3">
      <w:pPr>
        <w:numPr>
          <w:ilvl w:val="0"/>
          <w:numId w:val="21"/>
        </w:numPr>
        <w:rPr>
          <w:lang w:val="en-NL"/>
        </w:rPr>
      </w:pPr>
      <w:proofErr w:type="spellStart"/>
      <w:r w:rsidRPr="00614FE4">
        <w:rPr>
          <w:lang w:val="en-NL"/>
        </w:rPr>
        <w:t>gun_scaled</w:t>
      </w:r>
      <w:proofErr w:type="spellEnd"/>
      <w:r w:rsidRPr="00614FE4">
        <w:rPr>
          <w:lang w:val="en-NL"/>
        </w:rPr>
        <w:t xml:space="preserve">: </w:t>
      </w:r>
      <w:proofErr w:type="spellStart"/>
      <w:proofErr w:type="gramStart"/>
      <w:r w:rsidRPr="00614FE4">
        <w:rPr>
          <w:lang w:val="en-NL"/>
        </w:rPr>
        <w:t>tf.Tensor</w:t>
      </w:r>
      <w:proofErr w:type="spellEnd"/>
      <w:proofErr w:type="gramEnd"/>
      <w:r w:rsidRPr="00614FE4">
        <w:rPr>
          <w:lang w:val="en-NL"/>
        </w:rPr>
        <w:t xml:space="preserve">, </w:t>
      </w:r>
      <w:proofErr w:type="spellStart"/>
      <w:r w:rsidRPr="00614FE4">
        <w:rPr>
          <w:lang w:val="en-NL"/>
        </w:rPr>
        <w:t>dtype</w:t>
      </w:r>
      <w:proofErr w:type="spellEnd"/>
      <w:r w:rsidRPr="00614FE4">
        <w:rPr>
          <w:lang w:val="en-NL"/>
        </w:rPr>
        <w:t xml:space="preserve"> float32, shape (B, n2), values in {-0.5, +0.5}</w:t>
      </w:r>
    </w:p>
    <w:p w14:paraId="656A3C3F" w14:textId="77777777" w:rsidR="00614FE4" w:rsidRPr="00614FE4" w:rsidRDefault="00614FE4" w:rsidP="00D841C3">
      <w:pPr>
        <w:numPr>
          <w:ilvl w:val="0"/>
          <w:numId w:val="21"/>
        </w:numPr>
        <w:rPr>
          <w:lang w:val="en-NL"/>
        </w:rPr>
      </w:pPr>
      <w:proofErr w:type="spellStart"/>
      <w:r w:rsidRPr="00614FE4">
        <w:rPr>
          <w:lang w:val="en-NL"/>
        </w:rPr>
        <w:t>comm_in</w:t>
      </w:r>
      <w:proofErr w:type="spellEnd"/>
      <w:r w:rsidRPr="00614FE4">
        <w:rPr>
          <w:lang w:val="en-NL"/>
        </w:rPr>
        <w:t xml:space="preserve">: </w:t>
      </w:r>
      <w:proofErr w:type="spellStart"/>
      <w:proofErr w:type="gramStart"/>
      <w:r w:rsidRPr="00614FE4">
        <w:rPr>
          <w:lang w:val="en-NL"/>
        </w:rPr>
        <w:t>tf.Tensor</w:t>
      </w:r>
      <w:proofErr w:type="spellEnd"/>
      <w:proofErr w:type="gramEnd"/>
      <w:r w:rsidRPr="00614FE4">
        <w:rPr>
          <w:lang w:val="en-NL"/>
        </w:rPr>
        <w:t xml:space="preserve">, </w:t>
      </w:r>
      <w:proofErr w:type="spellStart"/>
      <w:r w:rsidRPr="00614FE4">
        <w:rPr>
          <w:lang w:val="en-NL"/>
        </w:rPr>
        <w:t>dtype</w:t>
      </w:r>
      <w:proofErr w:type="spellEnd"/>
      <w:r w:rsidRPr="00614FE4">
        <w:rPr>
          <w:lang w:val="en-NL"/>
        </w:rPr>
        <w:t xml:space="preserve"> float32, shape (B, m)</w:t>
      </w:r>
    </w:p>
    <w:p w14:paraId="379620C4" w14:textId="77777777" w:rsidR="00614FE4" w:rsidRPr="00614FE4" w:rsidRDefault="00614FE4" w:rsidP="00D841C3">
      <w:pPr>
        <w:numPr>
          <w:ilvl w:val="1"/>
          <w:numId w:val="21"/>
        </w:numPr>
        <w:rPr>
          <w:lang w:val="en-NL"/>
        </w:rPr>
      </w:pPr>
      <w:r w:rsidRPr="00614FE4">
        <w:rPr>
          <w:lang w:val="en-NL"/>
        </w:rPr>
        <w:t xml:space="preserve">training: </w:t>
      </w:r>
      <w:proofErr w:type="gramStart"/>
      <w:r w:rsidRPr="00614FE4">
        <w:rPr>
          <w:lang w:val="en-NL"/>
        </w:rPr>
        <w:t>typically</w:t>
      </w:r>
      <w:proofErr w:type="gramEnd"/>
      <w:r w:rsidRPr="00614FE4">
        <w:rPr>
          <w:lang w:val="en-NL"/>
        </w:rPr>
        <w:t xml:space="preserve"> logits (preferred) or continuous relaxed comms (DIAL/DRU), still float32 (B, m)</w:t>
      </w:r>
    </w:p>
    <w:p w14:paraId="19152444" w14:textId="1EC3BDB6" w:rsidR="00614FE4" w:rsidRPr="00614FE4" w:rsidRDefault="00614FE4" w:rsidP="00D841C3">
      <w:pPr>
        <w:numPr>
          <w:ilvl w:val="0"/>
          <w:numId w:val="21"/>
        </w:numPr>
        <w:rPr>
          <w:lang w:val="en-NL"/>
        </w:rPr>
      </w:pPr>
      <w:proofErr w:type="spellStart"/>
      <w:r w:rsidRPr="00614FE4">
        <w:rPr>
          <w:lang w:val="en-NL"/>
        </w:rPr>
        <w:t>prev_meas_a_logits_list</w:t>
      </w:r>
      <w:proofErr w:type="spellEnd"/>
      <w:r w:rsidRPr="00614FE4">
        <w:rPr>
          <w:lang w:val="en-NL"/>
        </w:rPr>
        <w:t>: Python list length depth</w:t>
      </w:r>
    </w:p>
    <w:p w14:paraId="5B1CF867" w14:textId="77777777" w:rsidR="00614FE4" w:rsidRPr="00614FE4" w:rsidRDefault="00614FE4" w:rsidP="00D841C3">
      <w:pPr>
        <w:numPr>
          <w:ilvl w:val="1"/>
          <w:numId w:val="21"/>
        </w:numPr>
        <w:rPr>
          <w:lang w:val="en-NL"/>
        </w:rPr>
      </w:pPr>
      <w:r w:rsidRPr="00614FE4">
        <w:rPr>
          <w:lang w:val="en-NL"/>
        </w:rPr>
        <w:t xml:space="preserve">each element: </w:t>
      </w:r>
      <w:proofErr w:type="spellStart"/>
      <w:proofErr w:type="gramStart"/>
      <w:r w:rsidRPr="00614FE4">
        <w:rPr>
          <w:lang w:val="en-NL"/>
        </w:rPr>
        <w:t>tf.Tensor</w:t>
      </w:r>
      <w:proofErr w:type="spellEnd"/>
      <w:proofErr w:type="gramEnd"/>
      <w:r w:rsidRPr="00614FE4">
        <w:rPr>
          <w:lang w:val="en-NL"/>
        </w:rPr>
        <w:t xml:space="preserve"> float32 shape (B, </w:t>
      </w:r>
      <w:proofErr w:type="spellStart"/>
      <w:r w:rsidRPr="00614FE4">
        <w:rPr>
          <w:lang w:val="en-NL"/>
        </w:rPr>
        <w:t>k_d</w:t>
      </w:r>
      <w:proofErr w:type="spellEnd"/>
      <w:r w:rsidRPr="00614FE4">
        <w:rPr>
          <w:lang w:val="en-NL"/>
        </w:rPr>
        <w:t>) logits</w:t>
      </w:r>
    </w:p>
    <w:p w14:paraId="01726E00" w14:textId="77777777" w:rsidR="00614FE4" w:rsidRPr="00614FE4" w:rsidRDefault="00614FE4" w:rsidP="00D841C3">
      <w:pPr>
        <w:numPr>
          <w:ilvl w:val="0"/>
          <w:numId w:val="21"/>
        </w:numPr>
        <w:rPr>
          <w:lang w:val="en-NL"/>
        </w:rPr>
      </w:pPr>
      <w:proofErr w:type="spellStart"/>
      <w:r w:rsidRPr="00614FE4">
        <w:rPr>
          <w:lang w:val="en-NL"/>
        </w:rPr>
        <w:t>prev_out_a_logits_list</w:t>
      </w:r>
      <w:proofErr w:type="spellEnd"/>
      <w:r w:rsidRPr="00614FE4">
        <w:rPr>
          <w:lang w:val="en-NL"/>
        </w:rPr>
        <w:t>: Python list length depth</w:t>
      </w:r>
    </w:p>
    <w:p w14:paraId="1DF29CAA" w14:textId="77777777" w:rsidR="00614FE4" w:rsidRPr="00614FE4" w:rsidRDefault="00614FE4" w:rsidP="00D841C3">
      <w:pPr>
        <w:numPr>
          <w:ilvl w:val="1"/>
          <w:numId w:val="21"/>
        </w:numPr>
        <w:rPr>
          <w:lang w:val="en-NL"/>
        </w:rPr>
      </w:pPr>
      <w:r w:rsidRPr="00614FE4">
        <w:rPr>
          <w:lang w:val="en-NL"/>
        </w:rPr>
        <w:t xml:space="preserve">each element: </w:t>
      </w:r>
      <w:proofErr w:type="spellStart"/>
      <w:proofErr w:type="gramStart"/>
      <w:r w:rsidRPr="00614FE4">
        <w:rPr>
          <w:lang w:val="en-NL"/>
        </w:rPr>
        <w:t>tf.Tensor</w:t>
      </w:r>
      <w:proofErr w:type="spellEnd"/>
      <w:proofErr w:type="gramEnd"/>
      <w:r w:rsidRPr="00614FE4">
        <w:rPr>
          <w:lang w:val="en-NL"/>
        </w:rPr>
        <w:t xml:space="preserve"> float32 shape (B, </w:t>
      </w:r>
      <w:proofErr w:type="spellStart"/>
      <w:r w:rsidRPr="00614FE4">
        <w:rPr>
          <w:lang w:val="en-NL"/>
        </w:rPr>
        <w:t>k_d</w:t>
      </w:r>
      <w:proofErr w:type="spellEnd"/>
      <w:r w:rsidRPr="00614FE4">
        <w:rPr>
          <w:lang w:val="en-NL"/>
        </w:rPr>
        <w:t>) logits</w:t>
      </w:r>
    </w:p>
    <w:p w14:paraId="7F70F51B" w14:textId="77777777" w:rsidR="00614FE4" w:rsidRPr="00614FE4" w:rsidRDefault="00614FE4" w:rsidP="00D841C3">
      <w:pPr>
        <w:numPr>
          <w:ilvl w:val="0"/>
          <w:numId w:val="21"/>
        </w:numPr>
        <w:rPr>
          <w:lang w:val="en-NL"/>
        </w:rPr>
      </w:pPr>
      <w:r w:rsidRPr="00614FE4">
        <w:rPr>
          <w:lang w:val="en-NL"/>
        </w:rPr>
        <w:t>training: bool</w:t>
      </w:r>
    </w:p>
    <w:p w14:paraId="2B77FFDD" w14:textId="77777777" w:rsidR="00614FE4" w:rsidRPr="00614FE4" w:rsidRDefault="00614FE4" w:rsidP="00614FE4">
      <w:pPr>
        <w:rPr>
          <w:lang w:val="en-NL"/>
        </w:rPr>
      </w:pPr>
      <w:r w:rsidRPr="00614FE4">
        <w:rPr>
          <w:lang w:val="en-NL"/>
        </w:rPr>
        <w:t>Where:</w:t>
      </w:r>
    </w:p>
    <w:p w14:paraId="359F847F" w14:textId="77777777" w:rsidR="00614FE4" w:rsidRPr="00614FE4" w:rsidRDefault="00614FE4" w:rsidP="00D841C3">
      <w:pPr>
        <w:numPr>
          <w:ilvl w:val="0"/>
          <w:numId w:val="22"/>
        </w:numPr>
        <w:rPr>
          <w:lang w:val="en-NL"/>
        </w:rPr>
      </w:pPr>
      <w:r w:rsidRPr="00614FE4">
        <w:rPr>
          <w:lang w:val="en-NL"/>
        </w:rPr>
        <w:t>n2 is the top-level width</w:t>
      </w:r>
    </w:p>
    <w:p w14:paraId="43AAD35A" w14:textId="534F9846" w:rsidR="00614FE4" w:rsidRPr="00614FE4" w:rsidRDefault="00614FE4" w:rsidP="00D841C3">
      <w:pPr>
        <w:numPr>
          <w:ilvl w:val="0"/>
          <w:numId w:val="22"/>
        </w:numPr>
        <w:rPr>
          <w:lang w:val="en-NL"/>
        </w:rPr>
      </w:pPr>
      <w:r w:rsidRPr="00614FE4">
        <w:rPr>
          <w:lang w:val="en-NL"/>
        </w:rPr>
        <w:t xml:space="preserve">for pyramid level d = </w:t>
      </w:r>
      <w:proofErr w:type="gramStart"/>
      <w:r w:rsidRPr="00614FE4">
        <w:rPr>
          <w:lang w:val="en-NL"/>
        </w:rPr>
        <w:t>0..</w:t>
      </w:r>
      <w:proofErr w:type="gramEnd"/>
      <w:r w:rsidRPr="00614FE4">
        <w:rPr>
          <w:lang w:val="en-NL"/>
        </w:rPr>
        <w:t xml:space="preserve">depth-1, </w:t>
      </w:r>
      <w:proofErr w:type="spellStart"/>
      <w:r w:rsidRPr="00614FE4">
        <w:rPr>
          <w:lang w:val="en-NL"/>
        </w:rPr>
        <w:t>k_d</w:t>
      </w:r>
      <w:proofErr w:type="spellEnd"/>
      <w:r w:rsidRPr="00614FE4">
        <w:rPr>
          <w:lang w:val="en-NL"/>
        </w:rPr>
        <w:t xml:space="preserve"> = n2 / 2^</w:t>
      </w:r>
      <w:r w:rsidR="003608E5">
        <w:rPr>
          <w:lang w:val="en-NL"/>
        </w:rPr>
        <w:t>(</w:t>
      </w:r>
      <w:r w:rsidRPr="00614FE4">
        <w:rPr>
          <w:lang w:val="en-NL"/>
        </w:rPr>
        <w:t>d</w:t>
      </w:r>
      <w:r w:rsidR="003608E5">
        <w:rPr>
          <w:lang w:val="en-NL"/>
        </w:rPr>
        <w:t>+1)</w:t>
      </w:r>
      <w:r w:rsidRPr="00614FE4">
        <w:rPr>
          <w:lang w:val="en-NL"/>
        </w:rPr>
        <w:t xml:space="preserve"> and k_{depth-1} = 1</w:t>
      </w:r>
    </w:p>
    <w:p w14:paraId="0AD5A5FE" w14:textId="77777777" w:rsidR="00614FE4" w:rsidRPr="00614FE4" w:rsidRDefault="00614FE4" w:rsidP="00233AAF">
      <w:pPr>
        <w:pStyle w:val="Heading3"/>
        <w:numPr>
          <w:ilvl w:val="0"/>
          <w:numId w:val="0"/>
        </w:numPr>
      </w:pPr>
      <w:r w:rsidRPr="00614FE4">
        <w:t>1.4.4 Outputs</w:t>
      </w:r>
    </w:p>
    <w:p w14:paraId="414DC263" w14:textId="77777777" w:rsidR="00614FE4" w:rsidRPr="00614FE4" w:rsidRDefault="00614FE4" w:rsidP="00614FE4">
      <w:pPr>
        <w:rPr>
          <w:lang w:val="en-NL"/>
        </w:rPr>
      </w:pPr>
      <w:r w:rsidRPr="00614FE4">
        <w:rPr>
          <w:lang w:val="en-NL"/>
        </w:rPr>
        <w:t>Return:</w:t>
      </w:r>
    </w:p>
    <w:p w14:paraId="5F2723E2" w14:textId="77777777" w:rsidR="00614FE4" w:rsidRPr="00614FE4" w:rsidRDefault="00614FE4" w:rsidP="00D841C3">
      <w:pPr>
        <w:numPr>
          <w:ilvl w:val="0"/>
          <w:numId w:val="23"/>
        </w:numPr>
        <w:rPr>
          <w:lang w:val="en-NL"/>
        </w:rPr>
      </w:pPr>
      <w:proofErr w:type="spellStart"/>
      <w:r w:rsidRPr="00614FE4">
        <w:rPr>
          <w:lang w:val="en-NL"/>
        </w:rPr>
        <w:t>shoot_logit</w:t>
      </w:r>
      <w:proofErr w:type="spellEnd"/>
      <w:r w:rsidRPr="00614FE4">
        <w:rPr>
          <w:lang w:val="en-NL"/>
        </w:rPr>
        <w:t xml:space="preserve">: </w:t>
      </w:r>
      <w:proofErr w:type="spellStart"/>
      <w:proofErr w:type="gramStart"/>
      <w:r w:rsidRPr="00614FE4">
        <w:rPr>
          <w:lang w:val="en-NL"/>
        </w:rPr>
        <w:t>tf.Tensor</w:t>
      </w:r>
      <w:proofErr w:type="spellEnd"/>
      <w:proofErr w:type="gramEnd"/>
      <w:r w:rsidRPr="00614FE4">
        <w:rPr>
          <w:lang w:val="en-NL"/>
        </w:rPr>
        <w:t xml:space="preserve">, </w:t>
      </w:r>
      <w:proofErr w:type="spellStart"/>
      <w:r w:rsidRPr="00614FE4">
        <w:rPr>
          <w:lang w:val="en-NL"/>
        </w:rPr>
        <w:t>dtype</w:t>
      </w:r>
      <w:proofErr w:type="spellEnd"/>
      <w:r w:rsidRPr="00614FE4">
        <w:rPr>
          <w:lang w:val="en-NL"/>
        </w:rPr>
        <w:t xml:space="preserve"> float32, shape (B, 1), logits</w:t>
      </w:r>
    </w:p>
    <w:p w14:paraId="74531EE3" w14:textId="77777777" w:rsidR="00614FE4" w:rsidRPr="00614FE4" w:rsidRDefault="00614FE4" w:rsidP="00233AAF">
      <w:pPr>
        <w:pStyle w:val="Heading3"/>
        <w:numPr>
          <w:ilvl w:val="0"/>
          <w:numId w:val="0"/>
        </w:numPr>
      </w:pPr>
      <w:r w:rsidRPr="00614FE4">
        <w:t>1.4.5 Semantics</w:t>
      </w:r>
    </w:p>
    <w:p w14:paraId="33D4D1A4" w14:textId="77777777" w:rsidR="00614FE4" w:rsidRPr="00614FE4" w:rsidRDefault="00614FE4" w:rsidP="00D841C3">
      <w:pPr>
        <w:numPr>
          <w:ilvl w:val="0"/>
          <w:numId w:val="24"/>
        </w:numPr>
        <w:rPr>
          <w:lang w:val="en-NL"/>
        </w:rPr>
      </w:pPr>
      <w:r w:rsidRPr="00614FE4">
        <w:rPr>
          <w:lang w:val="en-NL"/>
        </w:rPr>
        <w:t>Always</w:t>
      </w:r>
    </w:p>
    <w:p w14:paraId="067B5F11" w14:textId="77777777" w:rsidR="00614FE4" w:rsidRPr="00614FE4" w:rsidRDefault="00614FE4" w:rsidP="00D841C3">
      <w:pPr>
        <w:numPr>
          <w:ilvl w:val="1"/>
          <w:numId w:val="24"/>
        </w:numPr>
        <w:rPr>
          <w:lang w:val="en-NL"/>
        </w:rPr>
      </w:pPr>
      <w:r w:rsidRPr="00614FE4">
        <w:rPr>
          <w:lang w:val="en-NL"/>
        </w:rPr>
        <w:t xml:space="preserve">consumes </w:t>
      </w:r>
      <w:proofErr w:type="spellStart"/>
      <w:r w:rsidRPr="00614FE4">
        <w:rPr>
          <w:lang w:val="en-NL"/>
        </w:rPr>
        <w:t>gun_scaled</w:t>
      </w:r>
      <w:proofErr w:type="spellEnd"/>
      <w:r w:rsidRPr="00614FE4">
        <w:rPr>
          <w:lang w:val="en-NL"/>
        </w:rPr>
        <w:t xml:space="preserve"> and </w:t>
      </w:r>
      <w:proofErr w:type="spellStart"/>
      <w:r w:rsidRPr="00614FE4">
        <w:rPr>
          <w:lang w:val="en-NL"/>
        </w:rPr>
        <w:t>comm_in</w:t>
      </w:r>
      <w:proofErr w:type="spellEnd"/>
      <w:r w:rsidRPr="00614FE4">
        <w:rPr>
          <w:lang w:val="en-NL"/>
        </w:rPr>
        <w:t xml:space="preserve"> and produces </w:t>
      </w:r>
      <w:proofErr w:type="spellStart"/>
      <w:r w:rsidRPr="00614FE4">
        <w:rPr>
          <w:lang w:val="en-NL"/>
        </w:rPr>
        <w:t>shoot_logit</w:t>
      </w:r>
      <w:proofErr w:type="spellEnd"/>
    </w:p>
    <w:p w14:paraId="45FAC486" w14:textId="77777777" w:rsidR="00614FE4" w:rsidRPr="00614FE4" w:rsidRDefault="00614FE4" w:rsidP="00D841C3">
      <w:pPr>
        <w:numPr>
          <w:ilvl w:val="1"/>
          <w:numId w:val="24"/>
        </w:numPr>
        <w:rPr>
          <w:lang w:val="en-NL"/>
        </w:rPr>
      </w:pPr>
      <w:r w:rsidRPr="00614FE4">
        <w:rPr>
          <w:lang w:val="en-NL"/>
        </w:rPr>
        <w:t xml:space="preserve">consumes </w:t>
      </w:r>
      <w:proofErr w:type="spellStart"/>
      <w:r w:rsidRPr="00614FE4">
        <w:rPr>
          <w:lang w:val="en-NL"/>
        </w:rPr>
        <w:t>prev_meas_a_logits_list</w:t>
      </w:r>
      <w:proofErr w:type="spellEnd"/>
      <w:r w:rsidRPr="00614FE4">
        <w:rPr>
          <w:lang w:val="en-NL"/>
        </w:rPr>
        <w:t xml:space="preserve">[d] and </w:t>
      </w:r>
      <w:proofErr w:type="spellStart"/>
      <w:r w:rsidRPr="00614FE4">
        <w:rPr>
          <w:lang w:val="en-NL"/>
        </w:rPr>
        <w:t>prev_out_a_logits_list</w:t>
      </w:r>
      <w:proofErr w:type="spellEnd"/>
      <w:r w:rsidRPr="00614FE4">
        <w:rPr>
          <w:lang w:val="en-NL"/>
        </w:rPr>
        <w:t>[d] as auxiliary conditioning signals</w:t>
      </w:r>
    </w:p>
    <w:p w14:paraId="40522F1B" w14:textId="77777777" w:rsidR="00614FE4" w:rsidRPr="00614FE4" w:rsidRDefault="00614FE4" w:rsidP="00D841C3">
      <w:pPr>
        <w:numPr>
          <w:ilvl w:val="0"/>
          <w:numId w:val="24"/>
        </w:numPr>
        <w:rPr>
          <w:lang w:val="en-NL"/>
        </w:rPr>
      </w:pPr>
      <w:r w:rsidRPr="00614FE4">
        <w:rPr>
          <w:lang w:val="en-NL"/>
        </w:rPr>
        <w:t>Training mode</w:t>
      </w:r>
    </w:p>
    <w:p w14:paraId="2BE60443" w14:textId="77777777" w:rsidR="00614FE4" w:rsidRPr="00614FE4" w:rsidRDefault="00614FE4" w:rsidP="00D841C3">
      <w:pPr>
        <w:numPr>
          <w:ilvl w:val="1"/>
          <w:numId w:val="24"/>
        </w:numPr>
        <w:rPr>
          <w:lang w:val="en-NL"/>
        </w:rPr>
      </w:pPr>
      <w:proofErr w:type="spellStart"/>
      <w:r w:rsidRPr="00614FE4">
        <w:rPr>
          <w:lang w:val="en-NL"/>
        </w:rPr>
        <w:t>comm_in</w:t>
      </w:r>
      <w:proofErr w:type="spellEnd"/>
      <w:r w:rsidRPr="00614FE4">
        <w:rPr>
          <w:lang w:val="en-NL"/>
        </w:rPr>
        <w:t xml:space="preserve"> may be:</w:t>
      </w:r>
    </w:p>
    <w:p w14:paraId="323E55EF" w14:textId="77777777" w:rsidR="00614FE4" w:rsidRPr="00614FE4" w:rsidRDefault="00614FE4" w:rsidP="00D841C3">
      <w:pPr>
        <w:numPr>
          <w:ilvl w:val="2"/>
          <w:numId w:val="24"/>
        </w:numPr>
        <w:rPr>
          <w:lang w:val="en-NL"/>
        </w:rPr>
      </w:pPr>
      <w:r w:rsidRPr="00614FE4">
        <w:rPr>
          <w:lang w:val="en-NL"/>
        </w:rPr>
        <w:t xml:space="preserve">logits from </w:t>
      </w:r>
      <w:proofErr w:type="spellStart"/>
      <w:r w:rsidRPr="00614FE4">
        <w:rPr>
          <w:lang w:val="en-NL"/>
        </w:rPr>
        <w:t>ModelA</w:t>
      </w:r>
      <w:proofErr w:type="spellEnd"/>
      <w:r w:rsidRPr="00614FE4">
        <w:rPr>
          <w:lang w:val="en-NL"/>
        </w:rPr>
        <w:t xml:space="preserve"> (preferred for end-to-end imitation), or</w:t>
      </w:r>
    </w:p>
    <w:p w14:paraId="1C737244" w14:textId="77777777" w:rsidR="00614FE4" w:rsidRPr="00614FE4" w:rsidRDefault="00614FE4" w:rsidP="00D841C3">
      <w:pPr>
        <w:numPr>
          <w:ilvl w:val="2"/>
          <w:numId w:val="24"/>
        </w:numPr>
        <w:rPr>
          <w:lang w:val="en-NL"/>
        </w:rPr>
      </w:pPr>
      <w:r w:rsidRPr="00614FE4">
        <w:rPr>
          <w:lang w:val="en-NL"/>
        </w:rPr>
        <w:lastRenderedPageBreak/>
        <w:t>relaxed/continuous comms for DRU/DIAL training</w:t>
      </w:r>
    </w:p>
    <w:p w14:paraId="13F35646" w14:textId="77777777" w:rsidR="00614FE4" w:rsidRPr="00614FE4" w:rsidRDefault="00614FE4" w:rsidP="00D841C3">
      <w:pPr>
        <w:numPr>
          <w:ilvl w:val="1"/>
          <w:numId w:val="24"/>
        </w:numPr>
        <w:rPr>
          <w:lang w:val="en-NL"/>
        </w:rPr>
      </w:pPr>
      <w:r w:rsidRPr="00614FE4">
        <w:rPr>
          <w:lang w:val="en-NL"/>
        </w:rPr>
        <w:t xml:space="preserve">losses are computed on </w:t>
      </w:r>
      <w:proofErr w:type="spellStart"/>
      <w:r w:rsidRPr="00614FE4">
        <w:rPr>
          <w:lang w:val="en-NL"/>
        </w:rPr>
        <w:t>shoot_logit</w:t>
      </w:r>
      <w:proofErr w:type="spellEnd"/>
      <w:r w:rsidRPr="00614FE4">
        <w:rPr>
          <w:lang w:val="en-NL"/>
        </w:rPr>
        <w:t xml:space="preserve"> (logits), typically BCE-with-logits against shoot target</w:t>
      </w:r>
    </w:p>
    <w:p w14:paraId="79417E6A" w14:textId="77777777" w:rsidR="00614FE4" w:rsidRPr="00614FE4" w:rsidRDefault="00614FE4" w:rsidP="00D841C3">
      <w:pPr>
        <w:numPr>
          <w:ilvl w:val="0"/>
          <w:numId w:val="24"/>
        </w:numPr>
        <w:rPr>
          <w:lang w:val="en-NL"/>
        </w:rPr>
      </w:pPr>
      <w:r w:rsidRPr="00614FE4">
        <w:rPr>
          <w:lang w:val="en-NL"/>
        </w:rPr>
        <w:t>Gameplay mode</w:t>
      </w:r>
    </w:p>
    <w:p w14:paraId="07C9F4EC" w14:textId="6B3161AC" w:rsidR="0094172C" w:rsidRPr="002B52B4" w:rsidRDefault="0094172C" w:rsidP="002B52B4">
      <w:pPr>
        <w:numPr>
          <w:ilvl w:val="1"/>
          <w:numId w:val="24"/>
        </w:numPr>
        <w:rPr>
          <w:lang w:val="en-NL"/>
        </w:rPr>
      </w:pPr>
      <w:proofErr w:type="spellStart"/>
      <w:r w:rsidRPr="0094172C">
        <w:rPr>
          <w:lang w:val="en-NL"/>
        </w:rPr>
        <w:t>comm_in</w:t>
      </w:r>
      <w:proofErr w:type="spellEnd"/>
      <w:r w:rsidRPr="0094172C">
        <w:rPr>
          <w:lang w:val="en-NL"/>
        </w:rPr>
        <w:t xml:space="preserve"> originates from </w:t>
      </w:r>
      <w:proofErr w:type="spellStart"/>
      <w:r w:rsidRPr="0094172C">
        <w:rPr>
          <w:lang w:val="en-NL"/>
        </w:rPr>
        <w:t>PlayerA’s</w:t>
      </w:r>
      <w:proofErr w:type="spellEnd"/>
      <w:r w:rsidRPr="0094172C">
        <w:rPr>
          <w:lang w:val="en-NL"/>
        </w:rPr>
        <w:t xml:space="preserve"> binarized comms {0,1} and is converted by the adapter to internal logits using </w:t>
      </w:r>
      <w:proofErr w:type="spellStart"/>
      <w:r w:rsidRPr="0094172C">
        <w:rPr>
          <w:lang w:val="en-NL"/>
        </w:rPr>
        <w:t>hard_logit</w:t>
      </w:r>
      <w:proofErr w:type="spellEnd"/>
      <w:r w:rsidRPr="0094172C">
        <w:rPr>
          <w:lang w:val="en-NL"/>
        </w:rPr>
        <w:t xml:space="preserve"> (e.g. {0,</w:t>
      </w:r>
      <w:proofErr w:type="gramStart"/>
      <w:r w:rsidRPr="0094172C">
        <w:rPr>
          <w:lang w:val="en-NL"/>
        </w:rPr>
        <w:t>1}→</w:t>
      </w:r>
      <w:proofErr w:type="gramEnd"/>
      <w:r w:rsidRPr="0094172C">
        <w:rPr>
          <w:lang w:val="en-NL"/>
        </w:rPr>
        <w:t>{−</w:t>
      </w:r>
      <w:proofErr w:type="gramStart"/>
      <w:r w:rsidRPr="0094172C">
        <w:rPr>
          <w:lang w:val="en-NL"/>
        </w:rPr>
        <w:t>β,+</w:t>
      </w:r>
      <w:proofErr w:type="gramEnd"/>
      <w:r w:rsidRPr="0094172C">
        <w:rPr>
          <w:lang w:val="en-NL"/>
        </w:rPr>
        <w:t>β}).</w:t>
      </w:r>
    </w:p>
    <w:p w14:paraId="34F2607B" w14:textId="77777777" w:rsidR="002B52B4" w:rsidRDefault="0094172C" w:rsidP="0094172C">
      <w:pPr>
        <w:numPr>
          <w:ilvl w:val="1"/>
          <w:numId w:val="24"/>
        </w:numPr>
        <w:rPr>
          <w:lang w:val="en-NL"/>
        </w:rPr>
      </w:pPr>
      <w:proofErr w:type="spellStart"/>
      <w:r w:rsidRPr="0094172C">
        <w:rPr>
          <w:lang w:val="en-NL"/>
        </w:rPr>
        <w:t>prev</w:t>
      </w:r>
      <w:proofErr w:type="spellEnd"/>
      <w:r w:rsidRPr="0094172C">
        <w:rPr>
          <w:lang w:val="en-NL"/>
        </w:rPr>
        <w:t xml:space="preserve">_* originate from </w:t>
      </w:r>
      <w:proofErr w:type="spellStart"/>
      <w:r w:rsidRPr="0094172C">
        <w:rPr>
          <w:lang w:val="en-NL"/>
        </w:rPr>
        <w:t>PlayerA’s</w:t>
      </w:r>
      <w:proofErr w:type="spellEnd"/>
      <w:r w:rsidRPr="0094172C">
        <w:rPr>
          <w:lang w:val="en-NL"/>
        </w:rPr>
        <w:t xml:space="preserve"> stored previous=(</w:t>
      </w:r>
      <w:proofErr w:type="spellStart"/>
      <w:r w:rsidRPr="0094172C">
        <w:rPr>
          <w:lang w:val="en-NL"/>
        </w:rPr>
        <w:t>meas_</w:t>
      </w:r>
      <w:proofErr w:type="gramStart"/>
      <w:r w:rsidRPr="0094172C">
        <w:rPr>
          <w:lang w:val="en-NL"/>
        </w:rPr>
        <w:t>list,out</w:t>
      </w:r>
      <w:proofErr w:type="gramEnd"/>
      <w:r w:rsidRPr="0094172C">
        <w:rPr>
          <w:lang w:val="en-NL"/>
        </w:rPr>
        <w:t>_list</w:t>
      </w:r>
      <w:proofErr w:type="spellEnd"/>
      <w:r w:rsidRPr="0094172C">
        <w:rPr>
          <w:lang w:val="en-NL"/>
        </w:rPr>
        <w:t xml:space="preserve">) as binary {0,1} lists and are converted by the adapter to internal logits using </w:t>
      </w:r>
      <w:proofErr w:type="spellStart"/>
      <w:r w:rsidRPr="0094172C">
        <w:rPr>
          <w:lang w:val="en-NL"/>
        </w:rPr>
        <w:t>hard_logit</w:t>
      </w:r>
      <w:proofErr w:type="spellEnd"/>
      <w:r w:rsidRPr="0094172C">
        <w:rPr>
          <w:lang w:val="en-NL"/>
        </w:rPr>
        <w:t xml:space="preserve"> (e.g. {0,</w:t>
      </w:r>
      <w:proofErr w:type="gramStart"/>
      <w:r w:rsidRPr="0094172C">
        <w:rPr>
          <w:lang w:val="en-NL"/>
        </w:rPr>
        <w:t>1}→</w:t>
      </w:r>
      <w:proofErr w:type="gramEnd"/>
      <w:r w:rsidRPr="0094172C">
        <w:rPr>
          <w:lang w:val="en-NL"/>
        </w:rPr>
        <w:t>{−</w:t>
      </w:r>
      <w:proofErr w:type="gramStart"/>
      <w:r w:rsidRPr="0094172C">
        <w:rPr>
          <w:lang w:val="en-NL"/>
        </w:rPr>
        <w:t>β,+</w:t>
      </w:r>
      <w:proofErr w:type="gramEnd"/>
      <w:r w:rsidRPr="0094172C">
        <w:rPr>
          <w:lang w:val="en-NL"/>
        </w:rPr>
        <w:t>β}).</w:t>
      </w:r>
    </w:p>
    <w:p w14:paraId="47095FF9" w14:textId="607CF5E6" w:rsidR="00614FE4" w:rsidRPr="00614FE4" w:rsidRDefault="00614FE4" w:rsidP="0094172C">
      <w:pPr>
        <w:numPr>
          <w:ilvl w:val="1"/>
          <w:numId w:val="24"/>
        </w:numPr>
        <w:rPr>
          <w:lang w:val="en-NL"/>
        </w:rPr>
      </w:pPr>
      <w:proofErr w:type="spellStart"/>
      <w:r w:rsidRPr="00614FE4">
        <w:rPr>
          <w:lang w:val="en-NL"/>
        </w:rPr>
        <w:t>PlayerB</w:t>
      </w:r>
      <w:proofErr w:type="spellEnd"/>
      <w:r w:rsidRPr="00614FE4">
        <w:rPr>
          <w:lang w:val="en-NL"/>
        </w:rPr>
        <w:t xml:space="preserve"> will binarize </w:t>
      </w:r>
      <w:proofErr w:type="spellStart"/>
      <w:r w:rsidRPr="00614FE4">
        <w:rPr>
          <w:lang w:val="en-NL"/>
        </w:rPr>
        <w:t>shoot_logit</w:t>
      </w:r>
      <w:proofErr w:type="spellEnd"/>
      <w:r w:rsidRPr="00614FE4">
        <w:rPr>
          <w:lang w:val="en-NL"/>
        </w:rPr>
        <w:t xml:space="preserve"> into the actual shoot action; </w:t>
      </w:r>
      <w:proofErr w:type="spellStart"/>
      <w:r w:rsidR="00150799">
        <w:rPr>
          <w:lang w:val="en-NL"/>
        </w:rPr>
        <w:t>PyrInternalModelB</w:t>
      </w:r>
      <w:proofErr w:type="spellEnd"/>
      <w:r w:rsidRPr="00614FE4">
        <w:rPr>
          <w:lang w:val="en-NL"/>
        </w:rPr>
        <w:t xml:space="preserve"> must output logits only</w:t>
      </w:r>
    </w:p>
    <w:p w14:paraId="7FA137EE" w14:textId="77777777" w:rsidR="00614FE4" w:rsidRPr="00482929" w:rsidRDefault="00614FE4" w:rsidP="00482929">
      <w:pPr>
        <w:rPr>
          <w:lang w:val="en-NL"/>
        </w:rPr>
      </w:pPr>
    </w:p>
    <w:p w14:paraId="39BB9F08" w14:textId="1F8A7E16" w:rsidR="002355AA" w:rsidRPr="00FE71C7" w:rsidRDefault="002355AA" w:rsidP="00C71927">
      <w:pPr>
        <w:pStyle w:val="Heading2"/>
      </w:pPr>
      <w:proofErr w:type="spellStart"/>
      <w:r>
        <w:lastRenderedPageBreak/>
        <w:t>GameplayAdapter</w:t>
      </w:r>
      <w:proofErr w:type="spellEnd"/>
      <w:r>
        <w:t xml:space="preserve"> </w:t>
      </w:r>
      <w:r w:rsidRPr="00FE71C7">
        <w:t>interface</w:t>
      </w:r>
      <w:r>
        <w:t xml:space="preserve"> (external-to-internal bridge)</w:t>
      </w:r>
    </w:p>
    <w:p w14:paraId="63560360" w14:textId="77777777" w:rsidR="00280422" w:rsidRDefault="00FE71C7" w:rsidP="00233AAF">
      <w:pPr>
        <w:pStyle w:val="Heading3"/>
      </w:pPr>
      <w:r>
        <w:t>Purpose</w:t>
      </w:r>
    </w:p>
    <w:p w14:paraId="35900A42" w14:textId="104246DD" w:rsidR="00280422" w:rsidRPr="00C71927" w:rsidRDefault="002355AA" w:rsidP="00C71927">
      <w:r w:rsidRPr="00C71927">
        <w:t xml:space="preserve">Provide drop-in objects for </w:t>
      </w:r>
      <w:proofErr w:type="spellStart"/>
      <w:r w:rsidRPr="00C71927">
        <w:t>TrainableAssistedPlayerA</w:t>
      </w:r>
      <w:proofErr w:type="spellEnd"/>
      <w:r w:rsidRPr="00C71927">
        <w:t>/B that satisfy the frozen external contracts, while internally</w:t>
      </w:r>
      <w:r w:rsidR="00280422" w:rsidRPr="00C71927">
        <w:t xml:space="preserve"> </w:t>
      </w:r>
      <w:r w:rsidRPr="00C71927">
        <w:t xml:space="preserve">calling </w:t>
      </w:r>
      <w:proofErr w:type="spellStart"/>
      <w:r w:rsidR="00150799">
        <w:t>PyrInternalModelA</w:t>
      </w:r>
      <w:proofErr w:type="spellEnd"/>
      <w:r w:rsidRPr="00C71927">
        <w:t xml:space="preserve"> and </w:t>
      </w:r>
      <w:proofErr w:type="spellStart"/>
      <w:r w:rsidR="00150799">
        <w:t>PyrInternalModelB</w:t>
      </w:r>
      <w:proofErr w:type="spellEnd"/>
      <w:r w:rsidRPr="00C71927">
        <w:t xml:space="preserve"> using their scaled/logit conventions</w:t>
      </w:r>
      <w:r w:rsidR="00950B64" w:rsidRPr="00C71927">
        <w:t>.</w:t>
      </w:r>
    </w:p>
    <w:p w14:paraId="23AA4FDF" w14:textId="77777777" w:rsidR="002355AA" w:rsidRPr="00950B64" w:rsidRDefault="002355AA" w:rsidP="00233AAF">
      <w:pPr>
        <w:pStyle w:val="Heading3"/>
      </w:pPr>
      <w:r w:rsidRPr="00950B64">
        <w:t>Responsibilities (gameplay only):</w:t>
      </w:r>
    </w:p>
    <w:p w14:paraId="57C6DA67" w14:textId="77777777" w:rsidR="002355AA" w:rsidRPr="00C71927" w:rsidRDefault="002355AA" w:rsidP="00D841C3">
      <w:pPr>
        <w:pStyle w:val="ListParagraph"/>
        <w:numPr>
          <w:ilvl w:val="0"/>
          <w:numId w:val="17"/>
        </w:numPr>
      </w:pPr>
      <w:r w:rsidRPr="00C71927">
        <w:t>Convert Player-provided 0/1 tensors into scaled binary for internal models.</w:t>
      </w:r>
    </w:p>
    <w:p w14:paraId="02B59855" w14:textId="36F5C633" w:rsidR="002355AA" w:rsidRPr="00C71927" w:rsidRDefault="002355AA" w:rsidP="00D841C3">
      <w:pPr>
        <w:pStyle w:val="ListParagraph"/>
        <w:numPr>
          <w:ilvl w:val="0"/>
          <w:numId w:val="17"/>
        </w:numPr>
      </w:pPr>
      <w:r w:rsidRPr="00C71927">
        <w:t>Convert Player-provided previous=(</w:t>
      </w:r>
      <w:proofErr w:type="spellStart"/>
      <w:r w:rsidRPr="00C71927">
        <w:t>meas_</w:t>
      </w:r>
      <w:proofErr w:type="gramStart"/>
      <w:r w:rsidRPr="00C71927">
        <w:t>list,out</w:t>
      </w:r>
      <w:proofErr w:type="gramEnd"/>
      <w:r w:rsidRPr="00C71927">
        <w:t>_list</w:t>
      </w:r>
      <w:proofErr w:type="spellEnd"/>
      <w:r w:rsidRPr="00C71927">
        <w:t xml:space="preserve">) into the internal representation expected by </w:t>
      </w:r>
      <w:proofErr w:type="spellStart"/>
      <w:r w:rsidR="00150799">
        <w:t>PyrInternalModelB</w:t>
      </w:r>
      <w:proofErr w:type="spellEnd"/>
      <w:r w:rsidRPr="00C71927">
        <w:t>.</w:t>
      </w:r>
    </w:p>
    <w:p w14:paraId="0BA1B279" w14:textId="77777777" w:rsidR="002355AA" w:rsidRPr="00C71927" w:rsidRDefault="002355AA" w:rsidP="00D841C3">
      <w:pPr>
        <w:pStyle w:val="ListParagraph"/>
        <w:numPr>
          <w:ilvl w:val="0"/>
          <w:numId w:val="17"/>
        </w:numPr>
      </w:pPr>
      <w:r w:rsidRPr="00C71927">
        <w:t>Preserve the frozen call signatures and return types expected by the Players.</w:t>
      </w:r>
    </w:p>
    <w:p w14:paraId="59BC1AAB" w14:textId="5A971982" w:rsidR="002355AA" w:rsidRPr="00C71927" w:rsidRDefault="002355AA" w:rsidP="00D841C3">
      <w:pPr>
        <w:pStyle w:val="ListParagraph"/>
        <w:numPr>
          <w:ilvl w:val="0"/>
          <w:numId w:val="17"/>
        </w:numPr>
      </w:pPr>
      <w:r w:rsidRPr="00C71927">
        <w:t>Do not implement training-time behavior (training uses internal models directly).</w:t>
      </w:r>
    </w:p>
    <w:p w14:paraId="5D31957F" w14:textId="4AD588F5" w:rsidR="00344B72" w:rsidRDefault="00150799" w:rsidP="00233AAF">
      <w:pPr>
        <w:pStyle w:val="Heading3"/>
      </w:pPr>
      <w:proofErr w:type="spellStart"/>
      <w:r>
        <w:t>GameplayPyrModelAAdapter</w:t>
      </w:r>
      <w:proofErr w:type="spellEnd"/>
    </w:p>
    <w:p w14:paraId="46FDE728" w14:textId="77777777" w:rsidR="001142DA" w:rsidRPr="001142DA" w:rsidRDefault="001142DA" w:rsidP="001142DA">
      <w:pPr>
        <w:pStyle w:val="Heading4"/>
        <w:rPr>
          <w:lang w:val="en-NL"/>
        </w:rPr>
      </w:pPr>
      <w:r w:rsidRPr="001142DA">
        <w:rPr>
          <w:lang w:val="en-NL"/>
        </w:rPr>
        <w:t>Purpose</w:t>
      </w:r>
    </w:p>
    <w:p w14:paraId="1599C4B9" w14:textId="77777777" w:rsidR="001142DA" w:rsidRPr="001142DA" w:rsidRDefault="001142DA" w:rsidP="006522A4">
      <w:pPr>
        <w:numPr>
          <w:ilvl w:val="0"/>
          <w:numId w:val="36"/>
        </w:numPr>
        <w:rPr>
          <w:rFonts w:asciiTheme="minorHAnsi" w:hAnsiTheme="minorHAnsi" w:cstheme="minorHAnsi"/>
          <w:szCs w:val="22"/>
          <w:lang w:val="en-NL"/>
        </w:rPr>
      </w:pPr>
      <w:r w:rsidRPr="001142DA">
        <w:rPr>
          <w:rFonts w:asciiTheme="minorHAnsi" w:hAnsiTheme="minorHAnsi" w:cstheme="minorHAnsi"/>
          <w:szCs w:val="22"/>
          <w:lang w:val="en-NL"/>
        </w:rPr>
        <w:t xml:space="preserve">Provide a drop-in 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model_</w:t>
      </w:r>
      <w:proofErr w:type="gramStart"/>
      <w:r w:rsidRPr="001142DA">
        <w:rPr>
          <w:rFonts w:asciiTheme="minorHAnsi" w:hAnsiTheme="minorHAnsi" w:cstheme="minorHAnsi"/>
          <w:szCs w:val="22"/>
          <w:lang w:val="en-NL"/>
        </w:rPr>
        <w:t>a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 xml:space="preserve"> for</w:t>
      </w:r>
      <w:proofErr w:type="gramEnd"/>
      <w:r w:rsidRPr="001142DA">
        <w:rPr>
          <w:rFonts w:asciiTheme="minorHAnsi" w:hAnsiTheme="minorHAnsi" w:cstheme="minorHAnsi"/>
          <w:szCs w:val="22"/>
          <w:lang w:val="en-NL"/>
        </w:rPr>
        <w:t xml:space="preserve"> 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TrainableAssistedPlayerA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>.</w:t>
      </w:r>
    </w:p>
    <w:p w14:paraId="471CA2DB" w14:textId="77777777" w:rsidR="001142DA" w:rsidRPr="001142DA" w:rsidRDefault="001142DA" w:rsidP="006522A4">
      <w:pPr>
        <w:numPr>
          <w:ilvl w:val="0"/>
          <w:numId w:val="36"/>
        </w:numPr>
        <w:rPr>
          <w:rFonts w:asciiTheme="minorHAnsi" w:hAnsiTheme="minorHAnsi" w:cstheme="minorHAnsi"/>
          <w:szCs w:val="22"/>
          <w:lang w:val="en-NL"/>
        </w:rPr>
      </w:pPr>
      <w:r w:rsidRPr="001142DA">
        <w:rPr>
          <w:rFonts w:asciiTheme="minorHAnsi" w:hAnsiTheme="minorHAnsi" w:cstheme="minorHAnsi"/>
          <w:szCs w:val="22"/>
          <w:lang w:val="en-NL"/>
        </w:rPr>
        <w:t>Guarantee gameplay-valid outputs for previous.</w:t>
      </w:r>
    </w:p>
    <w:p w14:paraId="30A0877F" w14:textId="77777777" w:rsidR="001142DA" w:rsidRPr="001142DA" w:rsidRDefault="001142DA" w:rsidP="001142DA">
      <w:pPr>
        <w:pStyle w:val="Heading4"/>
        <w:rPr>
          <w:lang w:val="en-NL"/>
        </w:rPr>
      </w:pPr>
      <w:r w:rsidRPr="001142DA">
        <w:rPr>
          <w:lang w:val="en-NL"/>
        </w:rPr>
        <w:t>Method</w:t>
      </w:r>
      <w:r w:rsidRPr="001142DA">
        <w:rPr>
          <w:lang w:val="en-NL"/>
        </w:rPr>
        <w:br/>
      </w:r>
      <w:proofErr w:type="spellStart"/>
      <w:r w:rsidRPr="001142DA">
        <w:t>compute_with_internal</w:t>
      </w:r>
      <w:proofErr w:type="spellEnd"/>
      <w:r w:rsidRPr="001142DA">
        <w:t>(</w:t>
      </w:r>
      <w:proofErr w:type="spellStart"/>
      <w:r w:rsidRPr="001142DA">
        <w:t>field_batch</w:t>
      </w:r>
      <w:proofErr w:type="spellEnd"/>
      <w:r w:rsidRPr="001142DA">
        <w:t>) -&gt; (</w:t>
      </w:r>
      <w:proofErr w:type="spellStart"/>
      <w:r w:rsidRPr="001142DA">
        <w:t>comm_logits</w:t>
      </w:r>
      <w:proofErr w:type="spellEnd"/>
      <w:r w:rsidRPr="001142DA">
        <w:t xml:space="preserve">, </w:t>
      </w:r>
      <w:proofErr w:type="spellStart"/>
      <w:r w:rsidRPr="001142DA">
        <w:t>meas_list</w:t>
      </w:r>
      <w:proofErr w:type="spellEnd"/>
      <w:r w:rsidRPr="001142DA">
        <w:t xml:space="preserve">, </w:t>
      </w:r>
      <w:proofErr w:type="spellStart"/>
      <w:r w:rsidRPr="001142DA">
        <w:t>out_list</w:t>
      </w:r>
      <w:proofErr w:type="spellEnd"/>
      <w:r w:rsidRPr="001142DA">
        <w:t>)</w:t>
      </w:r>
    </w:p>
    <w:p w14:paraId="197AE81C" w14:textId="77777777" w:rsidR="001142DA" w:rsidRPr="001142DA" w:rsidRDefault="001142DA" w:rsidP="001142DA">
      <w:pPr>
        <w:rPr>
          <w:rFonts w:asciiTheme="minorHAnsi" w:hAnsiTheme="minorHAnsi" w:cstheme="minorHAnsi"/>
          <w:szCs w:val="22"/>
          <w:lang w:val="en-NL"/>
        </w:rPr>
      </w:pPr>
      <w:r w:rsidRPr="001142DA">
        <w:rPr>
          <w:rFonts w:asciiTheme="minorHAnsi" w:hAnsiTheme="minorHAnsi" w:cstheme="minorHAnsi"/>
          <w:szCs w:val="22"/>
          <w:lang w:val="en-NL"/>
        </w:rPr>
        <w:t>Outputs (gameplay)</w:t>
      </w:r>
    </w:p>
    <w:p w14:paraId="1B272CE7" w14:textId="77777777" w:rsidR="001142DA" w:rsidRPr="001142DA" w:rsidRDefault="001142DA" w:rsidP="006522A4">
      <w:pPr>
        <w:numPr>
          <w:ilvl w:val="0"/>
          <w:numId w:val="37"/>
        </w:numPr>
        <w:rPr>
          <w:rFonts w:asciiTheme="minorHAnsi" w:hAnsiTheme="minorHAnsi" w:cstheme="minorHAnsi"/>
          <w:szCs w:val="22"/>
          <w:lang w:val="en-NL"/>
        </w:rPr>
      </w:pP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comm_logits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>: logits, shape (1, m) (unchanged)</w:t>
      </w:r>
    </w:p>
    <w:p w14:paraId="48F24C45" w14:textId="77777777" w:rsidR="001142DA" w:rsidRPr="001142DA" w:rsidRDefault="001142DA" w:rsidP="006522A4">
      <w:pPr>
        <w:numPr>
          <w:ilvl w:val="0"/>
          <w:numId w:val="37"/>
        </w:numPr>
        <w:rPr>
          <w:rFonts w:asciiTheme="minorHAnsi" w:hAnsiTheme="minorHAnsi" w:cstheme="minorHAnsi"/>
          <w:szCs w:val="22"/>
          <w:lang w:val="en-NL"/>
        </w:rPr>
      </w:pP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meas_list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 xml:space="preserve">: list of </w:t>
      </w:r>
      <w:proofErr w:type="gramStart"/>
      <w:r w:rsidRPr="001142DA">
        <w:rPr>
          <w:rFonts w:asciiTheme="minorHAnsi" w:hAnsiTheme="minorHAnsi" w:cstheme="minorHAnsi"/>
          <w:szCs w:val="22"/>
          <w:lang w:val="en-NL"/>
        </w:rPr>
        <w:t>binary</w:t>
      </w:r>
      <w:proofErr w:type="gramEnd"/>
      <w:r w:rsidRPr="001142DA">
        <w:rPr>
          <w:rFonts w:asciiTheme="minorHAnsi" w:hAnsiTheme="minorHAnsi" w:cstheme="minorHAnsi"/>
          <w:szCs w:val="22"/>
          <w:lang w:val="en-NL"/>
        </w:rPr>
        <w:t xml:space="preserve"> {0,1} tensors, element d shape (1, 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k_d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>) or (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k_d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>,)</w:t>
      </w:r>
    </w:p>
    <w:p w14:paraId="1264CF4E" w14:textId="77777777" w:rsidR="001142DA" w:rsidRPr="001142DA" w:rsidRDefault="001142DA" w:rsidP="006522A4">
      <w:pPr>
        <w:numPr>
          <w:ilvl w:val="0"/>
          <w:numId w:val="37"/>
        </w:numPr>
        <w:rPr>
          <w:rFonts w:asciiTheme="minorHAnsi" w:hAnsiTheme="minorHAnsi" w:cstheme="minorHAnsi"/>
          <w:szCs w:val="22"/>
          <w:lang w:val="en-NL"/>
        </w:rPr>
      </w:pP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out_list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 xml:space="preserve">: list of </w:t>
      </w:r>
      <w:proofErr w:type="gramStart"/>
      <w:r w:rsidRPr="001142DA">
        <w:rPr>
          <w:rFonts w:asciiTheme="minorHAnsi" w:hAnsiTheme="minorHAnsi" w:cstheme="minorHAnsi"/>
          <w:szCs w:val="22"/>
          <w:lang w:val="en-NL"/>
        </w:rPr>
        <w:t>binary</w:t>
      </w:r>
      <w:proofErr w:type="gramEnd"/>
      <w:r w:rsidRPr="001142DA">
        <w:rPr>
          <w:rFonts w:asciiTheme="minorHAnsi" w:hAnsiTheme="minorHAnsi" w:cstheme="minorHAnsi"/>
          <w:szCs w:val="22"/>
          <w:lang w:val="en-NL"/>
        </w:rPr>
        <w:t xml:space="preserve"> {0,1} tensors, element d shape (1, 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k_d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>) or (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k_d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>,)</w:t>
      </w:r>
    </w:p>
    <w:p w14:paraId="4071ADD1" w14:textId="77777777" w:rsidR="001142DA" w:rsidRPr="001142DA" w:rsidRDefault="001142DA" w:rsidP="001142DA">
      <w:pPr>
        <w:pStyle w:val="Heading4"/>
        <w:rPr>
          <w:rFonts w:asciiTheme="minorHAnsi" w:hAnsiTheme="minorHAnsi" w:cstheme="minorHAnsi"/>
          <w:szCs w:val="22"/>
          <w:lang w:val="en-NL"/>
        </w:rPr>
      </w:pPr>
      <w:proofErr w:type="spellStart"/>
      <w:r w:rsidRPr="001142DA">
        <w:rPr>
          <w:lang w:val="en-NL"/>
        </w:rPr>
        <w:t>Behavior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 xml:space="preserve"> (gameplay)</w:t>
      </w:r>
    </w:p>
    <w:p w14:paraId="6425F388" w14:textId="77777777" w:rsidR="001142DA" w:rsidRPr="001142DA" w:rsidRDefault="001142DA" w:rsidP="006522A4">
      <w:pPr>
        <w:numPr>
          <w:ilvl w:val="0"/>
          <w:numId w:val="38"/>
        </w:numPr>
        <w:rPr>
          <w:rFonts w:asciiTheme="minorHAnsi" w:hAnsiTheme="minorHAnsi" w:cstheme="minorHAnsi"/>
          <w:szCs w:val="22"/>
          <w:lang w:val="en-NL"/>
        </w:rPr>
      </w:pPr>
      <w:r w:rsidRPr="001142DA">
        <w:rPr>
          <w:rFonts w:asciiTheme="minorHAnsi" w:hAnsiTheme="minorHAnsi" w:cstheme="minorHAnsi"/>
          <w:szCs w:val="22"/>
          <w:lang w:val="en-NL"/>
        </w:rPr>
        <w:t>Call internal A to obtain per-level logits lists:</w:t>
      </w:r>
    </w:p>
    <w:p w14:paraId="1EFC829F" w14:textId="77777777" w:rsidR="001142DA" w:rsidRPr="001142DA" w:rsidRDefault="001142DA" w:rsidP="006522A4">
      <w:pPr>
        <w:numPr>
          <w:ilvl w:val="1"/>
          <w:numId w:val="38"/>
        </w:numPr>
        <w:rPr>
          <w:rFonts w:asciiTheme="minorHAnsi" w:hAnsiTheme="minorHAnsi" w:cstheme="minorHAnsi"/>
          <w:szCs w:val="22"/>
          <w:lang w:val="en-NL"/>
        </w:rPr>
      </w:pP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meas_a_logits_list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 xml:space="preserve">, 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out_a_logits_list</w:t>
      </w:r>
      <w:proofErr w:type="spellEnd"/>
    </w:p>
    <w:p w14:paraId="582BDBE9" w14:textId="77777777" w:rsidR="001142DA" w:rsidRPr="001142DA" w:rsidRDefault="001142DA" w:rsidP="006522A4">
      <w:pPr>
        <w:numPr>
          <w:ilvl w:val="0"/>
          <w:numId w:val="38"/>
        </w:numPr>
        <w:rPr>
          <w:rFonts w:asciiTheme="minorHAnsi" w:hAnsiTheme="minorHAnsi" w:cstheme="minorHAnsi"/>
          <w:szCs w:val="22"/>
          <w:lang w:val="en-NL"/>
        </w:rPr>
      </w:pPr>
      <w:r w:rsidRPr="001142DA">
        <w:rPr>
          <w:rFonts w:asciiTheme="minorHAnsi" w:hAnsiTheme="minorHAnsi" w:cstheme="minorHAnsi"/>
          <w:szCs w:val="22"/>
          <w:lang w:val="en-NL"/>
        </w:rPr>
        <w:t>Convert them to binary for gameplay:</w:t>
      </w:r>
    </w:p>
    <w:p w14:paraId="25A064CB" w14:textId="77777777" w:rsidR="001142DA" w:rsidRPr="001142DA" w:rsidRDefault="001142DA" w:rsidP="006522A4">
      <w:pPr>
        <w:numPr>
          <w:ilvl w:val="1"/>
          <w:numId w:val="38"/>
        </w:numPr>
        <w:rPr>
          <w:rFonts w:asciiTheme="minorHAnsi" w:hAnsiTheme="minorHAnsi" w:cstheme="minorHAnsi"/>
          <w:szCs w:val="22"/>
          <w:lang w:val="en-NL"/>
        </w:rPr>
      </w:pPr>
      <w:r w:rsidRPr="001142DA">
        <w:rPr>
          <w:rFonts w:asciiTheme="minorHAnsi" w:hAnsiTheme="minorHAnsi" w:cstheme="minorHAnsi"/>
          <w:szCs w:val="22"/>
          <w:lang w:val="en-NL"/>
        </w:rPr>
        <w:t>bin(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x_logits</w:t>
      </w:r>
      <w:proofErr w:type="spellEnd"/>
      <w:proofErr w:type="gramStart"/>
      <w:r w:rsidRPr="001142DA">
        <w:rPr>
          <w:rFonts w:asciiTheme="minorHAnsi" w:hAnsiTheme="minorHAnsi" w:cstheme="minorHAnsi"/>
          <w:szCs w:val="22"/>
          <w:lang w:val="en-NL"/>
        </w:rPr>
        <w:t>) :</w:t>
      </w:r>
      <w:proofErr w:type="gramEnd"/>
      <w:r w:rsidRPr="001142DA">
        <w:rPr>
          <w:rFonts w:asciiTheme="minorHAnsi" w:hAnsiTheme="minorHAnsi" w:cstheme="minorHAnsi"/>
          <w:szCs w:val="22"/>
          <w:lang w:val="en-NL"/>
        </w:rPr>
        <w:t>= 1[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x_logits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 xml:space="preserve"> &gt;= 0] (elementwise, returns {0,1} float32)</w:t>
      </w:r>
    </w:p>
    <w:p w14:paraId="15478FD9" w14:textId="77777777" w:rsidR="001142DA" w:rsidRPr="001142DA" w:rsidRDefault="001142DA" w:rsidP="006522A4">
      <w:pPr>
        <w:numPr>
          <w:ilvl w:val="0"/>
          <w:numId w:val="38"/>
        </w:numPr>
        <w:rPr>
          <w:rFonts w:asciiTheme="minorHAnsi" w:hAnsiTheme="minorHAnsi" w:cstheme="minorHAnsi"/>
          <w:szCs w:val="22"/>
          <w:lang w:val="en-NL"/>
        </w:rPr>
      </w:pPr>
      <w:r w:rsidRPr="001142DA">
        <w:rPr>
          <w:rFonts w:asciiTheme="minorHAnsi" w:hAnsiTheme="minorHAnsi" w:cstheme="minorHAnsi"/>
          <w:szCs w:val="22"/>
          <w:lang w:val="en-NL"/>
        </w:rPr>
        <w:t xml:space="preserve">Return binarized lists as 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meas_list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 xml:space="preserve"> and 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out_list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>.</w:t>
      </w:r>
    </w:p>
    <w:p w14:paraId="756631F9" w14:textId="77777777" w:rsidR="001142DA" w:rsidRPr="001142DA" w:rsidRDefault="001142DA" w:rsidP="001142DA">
      <w:pPr>
        <w:pStyle w:val="Heading4"/>
        <w:rPr>
          <w:rFonts w:asciiTheme="minorHAnsi" w:hAnsiTheme="minorHAnsi" w:cstheme="minorHAnsi"/>
          <w:szCs w:val="22"/>
          <w:lang w:val="en-NL"/>
        </w:rPr>
      </w:pPr>
      <w:r w:rsidRPr="001142DA">
        <w:rPr>
          <w:lang w:val="en-NL"/>
        </w:rPr>
        <w:t>Invariants</w:t>
      </w:r>
    </w:p>
    <w:p w14:paraId="6C981BDC" w14:textId="77777777" w:rsidR="001142DA" w:rsidRPr="001142DA" w:rsidRDefault="001142DA" w:rsidP="006522A4">
      <w:pPr>
        <w:numPr>
          <w:ilvl w:val="0"/>
          <w:numId w:val="39"/>
        </w:numPr>
        <w:rPr>
          <w:rFonts w:asciiTheme="minorHAnsi" w:hAnsiTheme="minorHAnsi" w:cstheme="minorHAnsi"/>
          <w:szCs w:val="22"/>
          <w:lang w:val="en-NL"/>
        </w:rPr>
      </w:pPr>
      <w:r w:rsidRPr="001142DA">
        <w:rPr>
          <w:rFonts w:asciiTheme="minorHAnsi" w:hAnsiTheme="minorHAnsi" w:cstheme="minorHAnsi"/>
          <w:szCs w:val="22"/>
          <w:lang w:val="en-NL"/>
        </w:rPr>
        <w:t xml:space="preserve">Adapter MUST NOT apply sigmoid/binarization to 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comm_logits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 xml:space="preserve"> (</w:t>
      </w:r>
      <w:proofErr w:type="spellStart"/>
      <w:r w:rsidRPr="001142DA">
        <w:rPr>
          <w:rFonts w:asciiTheme="minorHAnsi" w:hAnsiTheme="minorHAnsi" w:cstheme="minorHAnsi"/>
          <w:szCs w:val="22"/>
          <w:lang w:val="en-NL"/>
        </w:rPr>
        <w:t>PlayerA</w:t>
      </w:r>
      <w:proofErr w:type="spellEnd"/>
      <w:r w:rsidRPr="001142DA">
        <w:rPr>
          <w:rFonts w:asciiTheme="minorHAnsi" w:hAnsiTheme="minorHAnsi" w:cstheme="minorHAnsi"/>
          <w:szCs w:val="22"/>
          <w:lang w:val="en-NL"/>
        </w:rPr>
        <w:t xml:space="preserve"> decides comm bits).</w:t>
      </w:r>
    </w:p>
    <w:p w14:paraId="2271B13F" w14:textId="77777777" w:rsidR="001142DA" w:rsidRPr="001142DA" w:rsidRDefault="001142DA" w:rsidP="006522A4">
      <w:pPr>
        <w:numPr>
          <w:ilvl w:val="0"/>
          <w:numId w:val="39"/>
        </w:numPr>
        <w:rPr>
          <w:rFonts w:asciiTheme="minorHAnsi" w:hAnsiTheme="minorHAnsi" w:cstheme="minorHAnsi"/>
          <w:szCs w:val="22"/>
          <w:lang w:val="en-NL"/>
        </w:rPr>
      </w:pPr>
      <w:r w:rsidRPr="001142DA">
        <w:rPr>
          <w:rFonts w:asciiTheme="minorHAnsi" w:hAnsiTheme="minorHAnsi" w:cstheme="minorHAnsi"/>
          <w:szCs w:val="22"/>
          <w:lang w:val="en-NL"/>
        </w:rPr>
        <w:t>Adapter MUST return Python lists (not stacked tensors).</w:t>
      </w:r>
    </w:p>
    <w:p w14:paraId="480441F9" w14:textId="68F3FA79" w:rsidR="002355AA" w:rsidRPr="001142DA" w:rsidRDefault="002355AA" w:rsidP="002355AA">
      <w:pPr>
        <w:rPr>
          <w:rFonts w:asciiTheme="minorHAnsi" w:hAnsiTheme="minorHAnsi" w:cstheme="minorHAnsi"/>
          <w:szCs w:val="22"/>
          <w:lang w:val="en-NL"/>
        </w:rPr>
      </w:pPr>
    </w:p>
    <w:p w14:paraId="6663BBE8" w14:textId="762334E7" w:rsidR="002355AA" w:rsidRDefault="00150799" w:rsidP="00233AAF">
      <w:pPr>
        <w:pStyle w:val="Heading3"/>
      </w:pPr>
      <w:proofErr w:type="spellStart"/>
      <w:r>
        <w:t>GameplayPyrModelBAdapter</w:t>
      </w:r>
      <w:proofErr w:type="spellEnd"/>
    </w:p>
    <w:p w14:paraId="3F2926F9" w14:textId="77777777" w:rsidR="006522A4" w:rsidRPr="006522A4" w:rsidRDefault="006522A4" w:rsidP="006522A4">
      <w:pPr>
        <w:pStyle w:val="Heading4"/>
        <w:rPr>
          <w:lang w:val="en-NL"/>
        </w:rPr>
      </w:pPr>
      <w:r w:rsidRPr="006522A4">
        <w:rPr>
          <w:lang w:val="en-NL"/>
        </w:rPr>
        <w:t>Purpose</w:t>
      </w:r>
    </w:p>
    <w:p w14:paraId="28C9021D" w14:textId="77777777" w:rsidR="006522A4" w:rsidRPr="006522A4" w:rsidRDefault="006522A4" w:rsidP="006522A4">
      <w:pPr>
        <w:numPr>
          <w:ilvl w:val="0"/>
          <w:numId w:val="40"/>
        </w:numPr>
        <w:rPr>
          <w:lang w:val="en-NL"/>
        </w:rPr>
      </w:pPr>
      <w:r w:rsidRPr="006522A4">
        <w:rPr>
          <w:lang w:val="en-NL"/>
        </w:rPr>
        <w:t xml:space="preserve">Provide a drop-in </w:t>
      </w:r>
      <w:proofErr w:type="spellStart"/>
      <w:r w:rsidRPr="006522A4">
        <w:rPr>
          <w:lang w:val="en-NL"/>
        </w:rPr>
        <w:t>model_b</w:t>
      </w:r>
      <w:proofErr w:type="spellEnd"/>
      <w:r w:rsidRPr="006522A4">
        <w:rPr>
          <w:lang w:val="en-NL"/>
        </w:rPr>
        <w:t xml:space="preserve"> for </w:t>
      </w:r>
      <w:proofErr w:type="spellStart"/>
      <w:r w:rsidRPr="006522A4">
        <w:rPr>
          <w:lang w:val="en-NL"/>
        </w:rPr>
        <w:t>TrainableAssistedPlayerB</w:t>
      </w:r>
      <w:proofErr w:type="spellEnd"/>
      <w:r w:rsidRPr="006522A4">
        <w:rPr>
          <w:lang w:val="en-NL"/>
        </w:rPr>
        <w:t>.</w:t>
      </w:r>
    </w:p>
    <w:p w14:paraId="4262DC57" w14:textId="77777777" w:rsidR="006522A4" w:rsidRPr="006522A4" w:rsidRDefault="006522A4" w:rsidP="006522A4">
      <w:pPr>
        <w:numPr>
          <w:ilvl w:val="0"/>
          <w:numId w:val="40"/>
        </w:numPr>
        <w:rPr>
          <w:lang w:val="en-NL"/>
        </w:rPr>
      </w:pPr>
      <w:r w:rsidRPr="006522A4">
        <w:rPr>
          <w:lang w:val="en-NL"/>
        </w:rPr>
        <w:lastRenderedPageBreak/>
        <w:t xml:space="preserve">Accept gameplay-valid binary </w:t>
      </w:r>
      <w:proofErr w:type="spellStart"/>
      <w:r w:rsidRPr="006522A4">
        <w:rPr>
          <w:lang w:val="en-NL"/>
        </w:rPr>
        <w:t>prev</w:t>
      </w:r>
      <w:proofErr w:type="spellEnd"/>
      <w:r w:rsidRPr="006522A4">
        <w:rPr>
          <w:lang w:val="en-NL"/>
        </w:rPr>
        <w:t>_* and convert to internal representation.</w:t>
      </w:r>
    </w:p>
    <w:p w14:paraId="65ABCC38" w14:textId="77777777" w:rsidR="006522A4" w:rsidRPr="006522A4" w:rsidRDefault="006522A4" w:rsidP="006522A4">
      <w:pPr>
        <w:pStyle w:val="Heading4"/>
        <w:rPr>
          <w:lang w:val="en-NL"/>
        </w:rPr>
      </w:pPr>
      <w:r w:rsidRPr="006522A4">
        <w:rPr>
          <w:lang w:val="en-NL"/>
        </w:rPr>
        <w:t>Method</w:t>
      </w:r>
      <w:r w:rsidRPr="006522A4">
        <w:rPr>
          <w:lang w:val="en-NL"/>
        </w:rPr>
        <w:br/>
        <w:t>__call_</w:t>
      </w:r>
      <w:proofErr w:type="gramStart"/>
      <w:r w:rsidRPr="006522A4">
        <w:rPr>
          <w:lang w:val="en-NL"/>
        </w:rPr>
        <w:t>_(</w:t>
      </w:r>
      <w:proofErr w:type="gramEnd"/>
      <w:r w:rsidRPr="006522A4">
        <w:rPr>
          <w:lang w:val="en-NL"/>
        </w:rPr>
        <w:t>[</w:t>
      </w:r>
      <w:proofErr w:type="spellStart"/>
      <w:r w:rsidRPr="006522A4">
        <w:rPr>
          <w:lang w:val="en-NL"/>
        </w:rPr>
        <w:t>gun_batch</w:t>
      </w:r>
      <w:proofErr w:type="spellEnd"/>
      <w:r w:rsidRPr="006522A4">
        <w:rPr>
          <w:lang w:val="en-NL"/>
        </w:rPr>
        <w:t xml:space="preserve">, </w:t>
      </w:r>
      <w:proofErr w:type="spellStart"/>
      <w:r w:rsidRPr="006522A4">
        <w:rPr>
          <w:lang w:val="en-NL"/>
        </w:rPr>
        <w:t>comm_batch</w:t>
      </w:r>
      <w:proofErr w:type="spellEnd"/>
      <w:r w:rsidRPr="006522A4">
        <w:rPr>
          <w:lang w:val="en-NL"/>
        </w:rPr>
        <w:t xml:space="preserve">, </w:t>
      </w:r>
      <w:proofErr w:type="spellStart"/>
      <w:r w:rsidRPr="006522A4">
        <w:rPr>
          <w:lang w:val="en-NL"/>
        </w:rPr>
        <w:t>prev_meas_batch</w:t>
      </w:r>
      <w:proofErr w:type="spellEnd"/>
      <w:r w:rsidRPr="006522A4">
        <w:rPr>
          <w:lang w:val="en-NL"/>
        </w:rPr>
        <w:t xml:space="preserve">, </w:t>
      </w:r>
      <w:proofErr w:type="spellStart"/>
      <w:r w:rsidRPr="006522A4">
        <w:rPr>
          <w:lang w:val="en-NL"/>
        </w:rPr>
        <w:t>prev_out_batch</w:t>
      </w:r>
      <w:proofErr w:type="spellEnd"/>
      <w:r w:rsidRPr="006522A4">
        <w:rPr>
          <w:lang w:val="en-NL"/>
        </w:rPr>
        <w:t xml:space="preserve">]) -&gt; </w:t>
      </w:r>
      <w:proofErr w:type="spellStart"/>
      <w:r w:rsidRPr="006522A4">
        <w:rPr>
          <w:lang w:val="en-NL"/>
        </w:rPr>
        <w:t>shoot_logit</w:t>
      </w:r>
      <w:proofErr w:type="spellEnd"/>
    </w:p>
    <w:p w14:paraId="0AC67FA7" w14:textId="77777777" w:rsidR="006522A4" w:rsidRPr="006522A4" w:rsidRDefault="006522A4" w:rsidP="006522A4">
      <w:pPr>
        <w:pStyle w:val="Heading4"/>
        <w:rPr>
          <w:lang w:val="en-NL"/>
        </w:rPr>
      </w:pPr>
      <w:r w:rsidRPr="006522A4">
        <w:rPr>
          <w:lang w:val="en-NL"/>
        </w:rPr>
        <w:t>Inputs (gameplay)</w:t>
      </w:r>
    </w:p>
    <w:p w14:paraId="7C1BCE14" w14:textId="77777777" w:rsidR="006522A4" w:rsidRPr="006522A4" w:rsidRDefault="006522A4" w:rsidP="006522A4">
      <w:pPr>
        <w:numPr>
          <w:ilvl w:val="0"/>
          <w:numId w:val="41"/>
        </w:numPr>
        <w:rPr>
          <w:lang w:val="en-NL"/>
        </w:rPr>
      </w:pPr>
      <w:proofErr w:type="spellStart"/>
      <w:r w:rsidRPr="006522A4">
        <w:rPr>
          <w:lang w:val="en-NL"/>
        </w:rPr>
        <w:t>prev_meas_batch</w:t>
      </w:r>
      <w:proofErr w:type="spellEnd"/>
      <w:r w:rsidRPr="006522A4">
        <w:rPr>
          <w:lang w:val="en-NL"/>
        </w:rPr>
        <w:t xml:space="preserve"> and </w:t>
      </w:r>
      <w:proofErr w:type="spellStart"/>
      <w:r w:rsidRPr="006522A4">
        <w:rPr>
          <w:lang w:val="en-NL"/>
        </w:rPr>
        <w:t>prev_out_batch</w:t>
      </w:r>
      <w:proofErr w:type="spellEnd"/>
      <w:r w:rsidRPr="006522A4">
        <w:rPr>
          <w:lang w:val="en-NL"/>
        </w:rPr>
        <w:t xml:space="preserve"> are binary {0,1} lists.</w:t>
      </w:r>
    </w:p>
    <w:p w14:paraId="51BDE01B" w14:textId="77777777" w:rsidR="006522A4" w:rsidRPr="006522A4" w:rsidRDefault="006522A4" w:rsidP="006522A4">
      <w:pPr>
        <w:pStyle w:val="Heading4"/>
        <w:rPr>
          <w:lang w:val="en-NL"/>
        </w:rPr>
      </w:pPr>
      <w:proofErr w:type="spellStart"/>
      <w:r w:rsidRPr="006522A4">
        <w:rPr>
          <w:lang w:val="en-NL"/>
        </w:rPr>
        <w:t>Behavior</w:t>
      </w:r>
      <w:proofErr w:type="spellEnd"/>
      <w:r w:rsidRPr="006522A4">
        <w:rPr>
          <w:lang w:val="en-NL"/>
        </w:rPr>
        <w:t xml:space="preserve"> (gameplay)</w:t>
      </w:r>
    </w:p>
    <w:p w14:paraId="7C4B5BF9" w14:textId="77777777" w:rsidR="006522A4" w:rsidRPr="006522A4" w:rsidRDefault="006522A4" w:rsidP="006522A4">
      <w:pPr>
        <w:numPr>
          <w:ilvl w:val="0"/>
          <w:numId w:val="42"/>
        </w:numPr>
        <w:rPr>
          <w:lang w:val="en-NL"/>
        </w:rPr>
      </w:pPr>
      <w:r w:rsidRPr="006522A4">
        <w:rPr>
          <w:lang w:val="en-NL"/>
        </w:rPr>
        <w:t xml:space="preserve">Convert </w:t>
      </w:r>
      <w:proofErr w:type="spellStart"/>
      <w:r w:rsidRPr="006522A4">
        <w:rPr>
          <w:lang w:val="en-NL"/>
        </w:rPr>
        <w:t>gun_batch</w:t>
      </w:r>
      <w:proofErr w:type="spellEnd"/>
      <w:r w:rsidRPr="006522A4">
        <w:rPr>
          <w:lang w:val="en-NL"/>
        </w:rPr>
        <w:t xml:space="preserve"> to internal scaled domain: </w:t>
      </w:r>
      <w:proofErr w:type="spellStart"/>
      <w:r w:rsidRPr="006522A4">
        <w:rPr>
          <w:lang w:val="en-NL"/>
        </w:rPr>
        <w:t>gun_scaled</w:t>
      </w:r>
      <w:proofErr w:type="spellEnd"/>
      <w:r w:rsidRPr="006522A4">
        <w:rPr>
          <w:lang w:val="en-NL"/>
        </w:rPr>
        <w:t xml:space="preserve"> = </w:t>
      </w:r>
      <w:proofErr w:type="spellStart"/>
      <w:r w:rsidRPr="006522A4">
        <w:rPr>
          <w:lang w:val="en-NL"/>
        </w:rPr>
        <w:t>gun_batch</w:t>
      </w:r>
      <w:proofErr w:type="spellEnd"/>
      <w:r w:rsidRPr="006522A4">
        <w:rPr>
          <w:lang w:val="en-NL"/>
        </w:rPr>
        <w:t xml:space="preserve"> - 0.5</w:t>
      </w:r>
    </w:p>
    <w:p w14:paraId="5375B15C" w14:textId="7E3B38CE" w:rsidR="001639D2" w:rsidRPr="001639D2" w:rsidRDefault="001639D2" w:rsidP="001F1012">
      <w:pPr>
        <w:numPr>
          <w:ilvl w:val="0"/>
          <w:numId w:val="42"/>
        </w:numPr>
        <w:rPr>
          <w:lang w:val="en-NL"/>
        </w:rPr>
      </w:pPr>
      <w:r w:rsidRPr="001639D2">
        <w:t xml:space="preserve">Convert </w:t>
      </w:r>
      <w:proofErr w:type="spellStart"/>
      <w:r w:rsidRPr="001639D2">
        <w:t>comm_batch</w:t>
      </w:r>
      <w:proofErr w:type="spellEnd"/>
      <w:r w:rsidRPr="001639D2">
        <w:t xml:space="preserve"> from gameplay-binary to internal logits: </w:t>
      </w:r>
      <w:proofErr w:type="spellStart"/>
      <w:r w:rsidRPr="001639D2">
        <w:t>comm_</w:t>
      </w:r>
      <w:r w:rsidR="00125650">
        <w:t>in</w:t>
      </w:r>
      <w:proofErr w:type="spellEnd"/>
      <w:r w:rsidRPr="001639D2">
        <w:t xml:space="preserve"> = </w:t>
      </w:r>
      <w:proofErr w:type="spellStart"/>
      <w:r w:rsidRPr="001639D2">
        <w:t>hard_logit</w:t>
      </w:r>
      <w:proofErr w:type="spellEnd"/>
      <w:r w:rsidRPr="001639D2">
        <w:t>(</w:t>
      </w:r>
      <w:proofErr w:type="spellStart"/>
      <w:r w:rsidRPr="001639D2">
        <w:t>comm_batch</w:t>
      </w:r>
      <w:proofErr w:type="spellEnd"/>
      <w:r w:rsidRPr="001639D2">
        <w:t>) with fixed β (e.g. 10).</w:t>
      </w:r>
    </w:p>
    <w:p w14:paraId="2ACC24E1" w14:textId="15F0D706" w:rsidR="001F1012" w:rsidRPr="001F1012" w:rsidRDefault="001F1012" w:rsidP="001F1012">
      <w:pPr>
        <w:numPr>
          <w:ilvl w:val="0"/>
          <w:numId w:val="42"/>
        </w:numPr>
        <w:rPr>
          <w:lang w:val="en-NL"/>
        </w:rPr>
      </w:pPr>
      <w:r w:rsidRPr="001F1012">
        <w:rPr>
          <w:lang w:val="en-NL"/>
        </w:rPr>
        <w:t xml:space="preserve">Convert </w:t>
      </w:r>
      <w:proofErr w:type="spellStart"/>
      <w:r w:rsidRPr="001F1012">
        <w:rPr>
          <w:lang w:val="en-NL"/>
        </w:rPr>
        <w:t>prev</w:t>
      </w:r>
      <w:proofErr w:type="spellEnd"/>
      <w:r w:rsidRPr="001F1012">
        <w:rPr>
          <w:lang w:val="en-NL"/>
        </w:rPr>
        <w:t>_* from gameplay-binary to internal logits</w:t>
      </w:r>
    </w:p>
    <w:p w14:paraId="74AF9432" w14:textId="77777777" w:rsidR="001F1012" w:rsidRPr="001F1012" w:rsidRDefault="001F1012" w:rsidP="001F1012">
      <w:pPr>
        <w:numPr>
          <w:ilvl w:val="1"/>
          <w:numId w:val="42"/>
        </w:numPr>
        <w:rPr>
          <w:lang w:val="en-NL"/>
        </w:rPr>
      </w:pPr>
      <w:proofErr w:type="spellStart"/>
      <w:r w:rsidRPr="001F1012">
        <w:rPr>
          <w:lang w:val="en-NL"/>
        </w:rPr>
        <w:t>prev_logits</w:t>
      </w:r>
      <w:proofErr w:type="spellEnd"/>
      <w:r w:rsidRPr="001F1012">
        <w:rPr>
          <w:lang w:val="en-NL"/>
        </w:rPr>
        <w:t xml:space="preserve"> = </w:t>
      </w:r>
      <w:proofErr w:type="spellStart"/>
      <w:r w:rsidRPr="001F1012">
        <w:rPr>
          <w:lang w:val="en-NL"/>
        </w:rPr>
        <w:t>hard_logit</w:t>
      </w:r>
      <w:proofErr w:type="spellEnd"/>
      <w:r w:rsidRPr="001F1012">
        <w:rPr>
          <w:lang w:val="en-NL"/>
        </w:rPr>
        <w:t>(</w:t>
      </w:r>
      <w:proofErr w:type="spellStart"/>
      <w:r w:rsidRPr="001F1012">
        <w:rPr>
          <w:lang w:val="en-NL"/>
        </w:rPr>
        <w:t>prev_bin</w:t>
      </w:r>
      <w:proofErr w:type="spellEnd"/>
      <w:r w:rsidRPr="001F1012">
        <w:rPr>
          <w:lang w:val="en-NL"/>
        </w:rPr>
        <w:t>) with fixed β (e.g. 10)</w:t>
      </w:r>
    </w:p>
    <w:p w14:paraId="0ED52573" w14:textId="77777777" w:rsidR="001F1012" w:rsidRPr="001F1012" w:rsidRDefault="001F1012" w:rsidP="001F1012">
      <w:pPr>
        <w:numPr>
          <w:ilvl w:val="1"/>
          <w:numId w:val="42"/>
        </w:numPr>
        <w:rPr>
          <w:lang w:val="en-NL"/>
        </w:rPr>
      </w:pPr>
      <w:r w:rsidRPr="001F1012">
        <w:rPr>
          <w:lang w:val="en-NL"/>
        </w:rPr>
        <w:t>Apply elementwise; preserve list structure and shapes</w:t>
      </w:r>
    </w:p>
    <w:p w14:paraId="6855A3B1" w14:textId="77777777" w:rsidR="006522A4" w:rsidRPr="006522A4" w:rsidRDefault="006522A4" w:rsidP="006522A4">
      <w:pPr>
        <w:numPr>
          <w:ilvl w:val="0"/>
          <w:numId w:val="42"/>
        </w:numPr>
        <w:rPr>
          <w:lang w:val="en-NL"/>
        </w:rPr>
      </w:pPr>
      <w:r w:rsidRPr="006522A4">
        <w:rPr>
          <w:lang w:val="en-NL"/>
        </w:rPr>
        <w:t xml:space="preserve">Call internal B and return </w:t>
      </w:r>
      <w:proofErr w:type="spellStart"/>
      <w:r w:rsidRPr="006522A4">
        <w:rPr>
          <w:lang w:val="en-NL"/>
        </w:rPr>
        <w:t>shoot_logit</w:t>
      </w:r>
      <w:proofErr w:type="spellEnd"/>
      <w:r w:rsidRPr="006522A4">
        <w:rPr>
          <w:lang w:val="en-NL"/>
        </w:rPr>
        <w:t xml:space="preserve"> unchanged.</w:t>
      </w:r>
    </w:p>
    <w:p w14:paraId="3875B3B0" w14:textId="77777777" w:rsidR="006522A4" w:rsidRPr="006522A4" w:rsidRDefault="006522A4" w:rsidP="006522A4">
      <w:pPr>
        <w:pStyle w:val="Heading4"/>
        <w:rPr>
          <w:lang w:val="en-NL"/>
        </w:rPr>
      </w:pPr>
      <w:r w:rsidRPr="006522A4">
        <w:rPr>
          <w:lang w:val="en-NL"/>
        </w:rPr>
        <w:t>Invariants</w:t>
      </w:r>
    </w:p>
    <w:p w14:paraId="167B407B" w14:textId="77777777" w:rsidR="006522A4" w:rsidRPr="006522A4" w:rsidRDefault="006522A4" w:rsidP="006522A4">
      <w:pPr>
        <w:numPr>
          <w:ilvl w:val="0"/>
          <w:numId w:val="43"/>
        </w:numPr>
        <w:rPr>
          <w:lang w:val="en-NL"/>
        </w:rPr>
      </w:pPr>
      <w:r w:rsidRPr="006522A4">
        <w:rPr>
          <w:lang w:val="en-NL"/>
        </w:rPr>
        <w:t xml:space="preserve">Adapter MUST NOT binarize </w:t>
      </w:r>
      <w:proofErr w:type="spellStart"/>
      <w:r w:rsidRPr="006522A4">
        <w:rPr>
          <w:lang w:val="en-NL"/>
        </w:rPr>
        <w:t>shoot_logit</w:t>
      </w:r>
      <w:proofErr w:type="spellEnd"/>
      <w:r w:rsidRPr="006522A4">
        <w:rPr>
          <w:lang w:val="en-NL"/>
        </w:rPr>
        <w:t xml:space="preserve"> (</w:t>
      </w:r>
      <w:proofErr w:type="spellStart"/>
      <w:r w:rsidRPr="006522A4">
        <w:rPr>
          <w:lang w:val="en-NL"/>
        </w:rPr>
        <w:t>PlayerB</w:t>
      </w:r>
      <w:proofErr w:type="spellEnd"/>
      <w:r w:rsidRPr="006522A4">
        <w:rPr>
          <w:lang w:val="en-NL"/>
        </w:rPr>
        <w:t xml:space="preserve"> decides shoot action).</w:t>
      </w:r>
    </w:p>
    <w:p w14:paraId="183C1C98" w14:textId="77777777" w:rsidR="006522A4" w:rsidRPr="006522A4" w:rsidRDefault="006522A4" w:rsidP="006522A4">
      <w:pPr>
        <w:rPr>
          <w:lang w:val="en-NL"/>
        </w:rPr>
      </w:pPr>
    </w:p>
    <w:p w14:paraId="6DF5B7ED" w14:textId="15AA502D" w:rsidR="00D841C3" w:rsidRDefault="00D841C3" w:rsidP="00F473DA">
      <w:pPr>
        <w:pStyle w:val="Heading2"/>
      </w:pPr>
      <w:r>
        <w:lastRenderedPageBreak/>
        <w:t>Model structure</w:t>
      </w:r>
    </w:p>
    <w:p w14:paraId="42FC56A3" w14:textId="4632D0AE" w:rsidR="00D841C3" w:rsidRDefault="00D841C3" w:rsidP="00233AAF">
      <w:pPr>
        <w:pStyle w:val="Heading3"/>
      </w:pPr>
      <w:proofErr w:type="spellStart"/>
      <w:r>
        <w:t>Model_a</w:t>
      </w:r>
      <w:proofErr w:type="spellEnd"/>
    </w:p>
    <w:p w14:paraId="50481DBD" w14:textId="707EAC39" w:rsidR="00D055B2" w:rsidRDefault="000B716C" w:rsidP="00D055B2">
      <w:proofErr w:type="spellStart"/>
      <w:r w:rsidRPr="000B716C">
        <w:t>Model_a</w:t>
      </w:r>
      <w:proofErr w:type="spellEnd"/>
      <w:r w:rsidRPr="000B716C">
        <w:t xml:space="preserve"> has a pyramidal s</w:t>
      </w:r>
      <w:r>
        <w:t>hape with depth d, such that 2^</w:t>
      </w:r>
      <w:r w:rsidR="00947338">
        <w:t xml:space="preserve">d = n2, where n2 is the size of the input field/gun vector. </w:t>
      </w:r>
    </w:p>
    <w:p w14:paraId="4DF90C88" w14:textId="2CFC55FF" w:rsidR="00947338" w:rsidRDefault="00947338" w:rsidP="00D055B2">
      <w:r>
        <w:t xml:space="preserve">Every unit in </w:t>
      </w:r>
      <w:proofErr w:type="spellStart"/>
      <w:r>
        <w:t>m</w:t>
      </w:r>
      <w:r w:rsidR="009F64C1">
        <w:t>odel_a</w:t>
      </w:r>
      <w:proofErr w:type="spellEnd"/>
      <w:r w:rsidR="009F64C1">
        <w:t xml:space="preserve"> consists of three components</w:t>
      </w:r>
    </w:p>
    <w:p w14:paraId="14C14DFA" w14:textId="03F529CD" w:rsidR="009F64C1" w:rsidRDefault="00C91225" w:rsidP="006522A4">
      <w:pPr>
        <w:pStyle w:val="Heading1"/>
        <w:numPr>
          <w:ilvl w:val="0"/>
          <w:numId w:val="25"/>
        </w:numPr>
        <w:rPr>
          <w:b w:val="0"/>
          <w:bCs/>
          <w:lang w:val="en-NL"/>
        </w:rPr>
      </w:pPr>
      <w:proofErr w:type="spellStart"/>
      <w:r>
        <w:rPr>
          <w:b w:val="0"/>
          <w:bCs/>
        </w:rPr>
        <w:t>Pyr</w:t>
      </w:r>
      <w:r w:rsidR="009F64C1">
        <w:rPr>
          <w:b w:val="0"/>
          <w:bCs/>
        </w:rPr>
        <w:t>Measure</w:t>
      </w:r>
      <w:r w:rsidR="0009648F">
        <w:rPr>
          <w:b w:val="0"/>
          <w:bCs/>
        </w:rPr>
        <w:t>mentLayer</w:t>
      </w:r>
      <w:r w:rsidR="009F64C1">
        <w:rPr>
          <w:b w:val="0"/>
          <w:bCs/>
        </w:rPr>
        <w:t>A</w:t>
      </w:r>
      <w:proofErr w:type="spellEnd"/>
      <w:r w:rsidR="0009648F">
        <w:rPr>
          <w:b w:val="0"/>
          <w:bCs/>
        </w:rPr>
        <w:t xml:space="preserve">: Takes ‘field’ to </w:t>
      </w:r>
      <w:r w:rsidR="008969A0">
        <w:rPr>
          <w:b w:val="0"/>
          <w:bCs/>
        </w:rPr>
        <w:t xml:space="preserve">produce </w:t>
      </w:r>
      <w:r w:rsidR="0009648F" w:rsidRPr="0009648F">
        <w:rPr>
          <w:b w:val="0"/>
          <w:bCs/>
        </w:rPr>
        <w:t>‘</w:t>
      </w:r>
      <w:proofErr w:type="spellStart"/>
      <w:r w:rsidR="0009648F" w:rsidRPr="0009648F">
        <w:rPr>
          <w:b w:val="0"/>
          <w:bCs/>
          <w:lang w:val="en-NL"/>
        </w:rPr>
        <w:t>meas_in_a</w:t>
      </w:r>
      <w:proofErr w:type="spellEnd"/>
      <w:r w:rsidR="0009648F" w:rsidRPr="0009648F">
        <w:rPr>
          <w:b w:val="0"/>
          <w:bCs/>
          <w:lang w:val="en-NL"/>
        </w:rPr>
        <w:t>’</w:t>
      </w:r>
    </w:p>
    <w:p w14:paraId="28B94AC1" w14:textId="58C2709A" w:rsidR="0009648F" w:rsidRDefault="008969A0" w:rsidP="006522A4">
      <w:pPr>
        <w:pStyle w:val="ListParagraph"/>
        <w:numPr>
          <w:ilvl w:val="0"/>
          <w:numId w:val="25"/>
        </w:numPr>
        <w:rPr>
          <w:lang w:val="en-NL"/>
        </w:rPr>
      </w:pPr>
      <w:proofErr w:type="spellStart"/>
      <w:r>
        <w:rPr>
          <w:lang w:val="en-NL"/>
        </w:rPr>
        <w:t>PRAssistedReplay</w:t>
      </w:r>
      <w:proofErr w:type="spellEnd"/>
      <w:r>
        <w:rPr>
          <w:lang w:val="en-NL"/>
        </w:rPr>
        <w:t>: First measurement based on ‘</w:t>
      </w:r>
      <w:proofErr w:type="spellStart"/>
      <w:r>
        <w:rPr>
          <w:lang w:val="en-NL"/>
        </w:rPr>
        <w:t>meas_in_a</w:t>
      </w:r>
      <w:proofErr w:type="spellEnd"/>
      <w:r>
        <w:rPr>
          <w:lang w:val="en-NL"/>
        </w:rPr>
        <w:t>’</w:t>
      </w:r>
      <w:r w:rsidR="00EE4F5D">
        <w:rPr>
          <w:lang w:val="en-NL"/>
        </w:rPr>
        <w:t>, produces ‘</w:t>
      </w:r>
      <w:proofErr w:type="spellStart"/>
      <w:r w:rsidR="00EE4F5D">
        <w:rPr>
          <w:lang w:val="en-NL"/>
        </w:rPr>
        <w:t>meas_out_a</w:t>
      </w:r>
      <w:proofErr w:type="spellEnd"/>
      <w:r w:rsidR="00EE4F5D">
        <w:rPr>
          <w:lang w:val="en-NL"/>
        </w:rPr>
        <w:t>’</w:t>
      </w:r>
    </w:p>
    <w:p w14:paraId="1B104A90" w14:textId="6A669AA8" w:rsidR="00EE4F5D" w:rsidRDefault="00EE4F5D" w:rsidP="006522A4">
      <w:pPr>
        <w:pStyle w:val="ListParagraph"/>
        <w:numPr>
          <w:ilvl w:val="0"/>
          <w:numId w:val="25"/>
        </w:numPr>
        <w:rPr>
          <w:lang w:val="en-NL"/>
        </w:rPr>
      </w:pPr>
      <w:proofErr w:type="spellStart"/>
      <w:r>
        <w:rPr>
          <w:lang w:val="en-NL"/>
        </w:rPr>
        <w:t>PyrCombineLayerA</w:t>
      </w:r>
      <w:proofErr w:type="spellEnd"/>
      <w:r>
        <w:rPr>
          <w:lang w:val="en-NL"/>
        </w:rPr>
        <w:t>: Takes ‘field’ and ‘</w:t>
      </w:r>
      <w:proofErr w:type="spellStart"/>
      <w:r>
        <w:rPr>
          <w:lang w:val="en-NL"/>
        </w:rPr>
        <w:t>meas_out_a</w:t>
      </w:r>
      <w:proofErr w:type="spellEnd"/>
      <w:r>
        <w:rPr>
          <w:lang w:val="en-NL"/>
        </w:rPr>
        <w:t>’ to produce a new ‘field’ as input for the next iteration.</w:t>
      </w:r>
    </w:p>
    <w:p w14:paraId="5111676B" w14:textId="1BE511C5" w:rsidR="00EE4F5D" w:rsidRDefault="00E5332A" w:rsidP="006522A4">
      <w:pPr>
        <w:pStyle w:val="ListParagraph"/>
        <w:numPr>
          <w:ilvl w:val="0"/>
          <w:numId w:val="25"/>
        </w:numPr>
        <w:rPr>
          <w:lang w:val="en-NL"/>
        </w:rPr>
      </w:pPr>
      <w:r>
        <w:rPr>
          <w:lang w:val="en-NL"/>
        </w:rPr>
        <w:t xml:space="preserve">At the final iteration the output ‘field’ of </w:t>
      </w:r>
      <w:proofErr w:type="spellStart"/>
      <w:r>
        <w:rPr>
          <w:lang w:val="en-NL"/>
        </w:rPr>
        <w:t>PyrCombineLayerA</w:t>
      </w:r>
      <w:proofErr w:type="spellEnd"/>
      <w:r>
        <w:rPr>
          <w:lang w:val="en-NL"/>
        </w:rPr>
        <w:t xml:space="preserve"> will have size 1. T</w:t>
      </w:r>
      <w:r w:rsidR="000274A8">
        <w:rPr>
          <w:lang w:val="en-NL"/>
        </w:rPr>
        <w:t>he ‘new comms’ will be the output of model A</w:t>
      </w:r>
    </w:p>
    <w:p w14:paraId="12608343" w14:textId="0D0ED58F" w:rsidR="00112BF2" w:rsidRDefault="00112BF2" w:rsidP="00233AAF">
      <w:pPr>
        <w:pStyle w:val="Heading3"/>
      </w:pPr>
      <w:proofErr w:type="spellStart"/>
      <w:r w:rsidRPr="00112BF2">
        <w:t>Model_b</w:t>
      </w:r>
      <w:proofErr w:type="spellEnd"/>
    </w:p>
    <w:p w14:paraId="371D013A" w14:textId="41375D4C" w:rsidR="00233AAF" w:rsidRDefault="00233AAF" w:rsidP="00233AAF">
      <w:proofErr w:type="spellStart"/>
      <w:r w:rsidRPr="000B716C">
        <w:t>Model_</w:t>
      </w:r>
      <w:r>
        <w:t>b</w:t>
      </w:r>
      <w:proofErr w:type="spellEnd"/>
      <w:r w:rsidRPr="000B716C">
        <w:t xml:space="preserve"> has a pyramidal s</w:t>
      </w:r>
      <w:r>
        <w:t xml:space="preserve">hape with depth d, such that 2^d = n2, where n2 is the size of the input field/gun vector. </w:t>
      </w:r>
    </w:p>
    <w:p w14:paraId="6EC4CEE1" w14:textId="35DB5536" w:rsidR="00233AAF" w:rsidRDefault="00233AAF" w:rsidP="00233AAF">
      <w:r>
        <w:t xml:space="preserve">Every unit in </w:t>
      </w:r>
      <w:proofErr w:type="spellStart"/>
      <w:r>
        <w:t>model_b</w:t>
      </w:r>
      <w:proofErr w:type="spellEnd"/>
      <w:r>
        <w:t xml:space="preserve"> consists of three components</w:t>
      </w:r>
    </w:p>
    <w:p w14:paraId="0F419284" w14:textId="039C4E05" w:rsidR="00233AAF" w:rsidRDefault="00233AAF" w:rsidP="006522A4">
      <w:pPr>
        <w:pStyle w:val="Heading1"/>
        <w:numPr>
          <w:ilvl w:val="0"/>
          <w:numId w:val="25"/>
        </w:numPr>
        <w:rPr>
          <w:b w:val="0"/>
          <w:bCs/>
          <w:lang w:val="en-NL"/>
        </w:rPr>
      </w:pPr>
      <w:proofErr w:type="spellStart"/>
      <w:r>
        <w:rPr>
          <w:b w:val="0"/>
          <w:bCs/>
        </w:rPr>
        <w:t>PyrMeasurementLayerB</w:t>
      </w:r>
      <w:proofErr w:type="spellEnd"/>
      <w:r>
        <w:rPr>
          <w:b w:val="0"/>
          <w:bCs/>
        </w:rPr>
        <w:t xml:space="preserve">: Takes ‘gun’ to produce </w:t>
      </w:r>
      <w:r w:rsidRPr="0009648F">
        <w:rPr>
          <w:b w:val="0"/>
          <w:bCs/>
        </w:rPr>
        <w:t>‘</w:t>
      </w:r>
      <w:proofErr w:type="spellStart"/>
      <w:r w:rsidRPr="0009648F">
        <w:rPr>
          <w:b w:val="0"/>
          <w:bCs/>
          <w:lang w:val="en-NL"/>
        </w:rPr>
        <w:t>meas_in_</w:t>
      </w:r>
      <w:r>
        <w:rPr>
          <w:b w:val="0"/>
          <w:bCs/>
          <w:lang w:val="en-NL"/>
        </w:rPr>
        <w:t>b</w:t>
      </w:r>
      <w:proofErr w:type="spellEnd"/>
      <w:r w:rsidRPr="0009648F">
        <w:rPr>
          <w:b w:val="0"/>
          <w:bCs/>
          <w:lang w:val="en-NL"/>
        </w:rPr>
        <w:t>’</w:t>
      </w:r>
    </w:p>
    <w:p w14:paraId="619E8055" w14:textId="7B48A89A" w:rsidR="00233AAF" w:rsidRDefault="00233AAF" w:rsidP="006522A4">
      <w:pPr>
        <w:pStyle w:val="ListParagraph"/>
        <w:numPr>
          <w:ilvl w:val="0"/>
          <w:numId w:val="25"/>
        </w:numPr>
        <w:rPr>
          <w:lang w:val="en-NL"/>
        </w:rPr>
      </w:pPr>
      <w:proofErr w:type="spellStart"/>
      <w:r>
        <w:rPr>
          <w:lang w:val="en-NL"/>
        </w:rPr>
        <w:t>PRAssistedReplay</w:t>
      </w:r>
      <w:proofErr w:type="spellEnd"/>
      <w:r>
        <w:rPr>
          <w:lang w:val="en-NL"/>
        </w:rPr>
        <w:t>: Second measurement based on ‘</w:t>
      </w:r>
      <w:proofErr w:type="spellStart"/>
      <w:r>
        <w:rPr>
          <w:lang w:val="en-NL"/>
        </w:rPr>
        <w:t>meas_in_a</w:t>
      </w:r>
      <w:proofErr w:type="spellEnd"/>
      <w:r>
        <w:rPr>
          <w:lang w:val="en-NL"/>
        </w:rPr>
        <w:t>’, ‘</w:t>
      </w:r>
      <w:proofErr w:type="spellStart"/>
      <w:r>
        <w:rPr>
          <w:lang w:val="en-NL"/>
        </w:rPr>
        <w:t>meas_out_a</w:t>
      </w:r>
      <w:proofErr w:type="spellEnd"/>
      <w:r>
        <w:rPr>
          <w:lang w:val="en-NL"/>
        </w:rPr>
        <w:t>’ and ‘</w:t>
      </w:r>
      <w:proofErr w:type="spellStart"/>
      <w:r>
        <w:rPr>
          <w:lang w:val="en-NL"/>
        </w:rPr>
        <w:t>meas_in_b</w:t>
      </w:r>
      <w:proofErr w:type="spellEnd"/>
      <w:r>
        <w:rPr>
          <w:lang w:val="en-NL"/>
        </w:rPr>
        <w:t>’ produces ‘</w:t>
      </w:r>
      <w:proofErr w:type="spellStart"/>
      <w:r>
        <w:rPr>
          <w:lang w:val="en-NL"/>
        </w:rPr>
        <w:t>meas_out_b</w:t>
      </w:r>
      <w:proofErr w:type="spellEnd"/>
      <w:r>
        <w:rPr>
          <w:lang w:val="en-NL"/>
        </w:rPr>
        <w:t>’</w:t>
      </w:r>
    </w:p>
    <w:p w14:paraId="18AE276E" w14:textId="58BBE69E" w:rsidR="00233AAF" w:rsidRDefault="00233AAF" w:rsidP="006522A4">
      <w:pPr>
        <w:pStyle w:val="ListParagraph"/>
        <w:numPr>
          <w:ilvl w:val="0"/>
          <w:numId w:val="25"/>
        </w:numPr>
        <w:rPr>
          <w:lang w:val="en-NL"/>
        </w:rPr>
      </w:pPr>
      <w:proofErr w:type="spellStart"/>
      <w:r>
        <w:rPr>
          <w:lang w:val="en-NL"/>
        </w:rPr>
        <w:t>PyrCombineLayerB</w:t>
      </w:r>
      <w:proofErr w:type="spellEnd"/>
      <w:r>
        <w:rPr>
          <w:lang w:val="en-NL"/>
        </w:rPr>
        <w:t>: Takes ‘</w:t>
      </w:r>
      <w:r w:rsidR="0028536D">
        <w:rPr>
          <w:lang w:val="en-NL"/>
        </w:rPr>
        <w:t>gun</w:t>
      </w:r>
      <w:r>
        <w:rPr>
          <w:lang w:val="en-NL"/>
        </w:rPr>
        <w:t>’</w:t>
      </w:r>
      <w:r w:rsidR="0028536D">
        <w:rPr>
          <w:lang w:val="en-NL"/>
        </w:rPr>
        <w:t>, ‘comms</w:t>
      </w:r>
      <w:r>
        <w:rPr>
          <w:lang w:val="en-NL"/>
        </w:rPr>
        <w:t>’</w:t>
      </w:r>
      <w:r w:rsidR="0028536D">
        <w:rPr>
          <w:lang w:val="en-NL"/>
        </w:rPr>
        <w:t xml:space="preserve"> and ‘</w:t>
      </w:r>
      <w:proofErr w:type="spellStart"/>
      <w:r w:rsidR="0028536D">
        <w:rPr>
          <w:lang w:val="en-NL"/>
        </w:rPr>
        <w:t>meas_out_b</w:t>
      </w:r>
      <w:proofErr w:type="spellEnd"/>
      <w:r w:rsidR="0028536D">
        <w:rPr>
          <w:lang w:val="en-NL"/>
        </w:rPr>
        <w:t>’</w:t>
      </w:r>
      <w:r>
        <w:rPr>
          <w:lang w:val="en-NL"/>
        </w:rPr>
        <w:t xml:space="preserve"> to produce a new ‘</w:t>
      </w:r>
      <w:r w:rsidR="0028536D">
        <w:rPr>
          <w:lang w:val="en-NL"/>
        </w:rPr>
        <w:t>gun</w:t>
      </w:r>
      <w:r>
        <w:rPr>
          <w:lang w:val="en-NL"/>
        </w:rPr>
        <w:t>’</w:t>
      </w:r>
      <w:r w:rsidR="0028536D">
        <w:rPr>
          <w:lang w:val="en-NL"/>
        </w:rPr>
        <w:t xml:space="preserve"> and a new ‘comms’</w:t>
      </w:r>
      <w:r>
        <w:rPr>
          <w:lang w:val="en-NL"/>
        </w:rPr>
        <w:t xml:space="preserve"> as input for the next iteration.</w:t>
      </w:r>
    </w:p>
    <w:p w14:paraId="797275C5" w14:textId="7A7D8231" w:rsidR="00233AAF" w:rsidRPr="001454E6" w:rsidRDefault="00233AAF" w:rsidP="003C377A">
      <w:pPr>
        <w:pStyle w:val="ListParagraph"/>
        <w:numPr>
          <w:ilvl w:val="0"/>
          <w:numId w:val="25"/>
        </w:numPr>
        <w:rPr>
          <w:lang w:val="en-NL"/>
        </w:rPr>
      </w:pPr>
      <w:r w:rsidRPr="001454E6">
        <w:rPr>
          <w:lang w:val="en-NL"/>
        </w:rPr>
        <w:t>At the final iteration the output ‘</w:t>
      </w:r>
      <w:r w:rsidR="00FD0BE8" w:rsidRPr="001454E6">
        <w:rPr>
          <w:lang w:val="en-NL"/>
        </w:rPr>
        <w:t>gun</w:t>
      </w:r>
      <w:r w:rsidRPr="001454E6">
        <w:rPr>
          <w:lang w:val="en-NL"/>
        </w:rPr>
        <w:t xml:space="preserve">’ of </w:t>
      </w:r>
      <w:proofErr w:type="spellStart"/>
      <w:r w:rsidRPr="001454E6">
        <w:rPr>
          <w:lang w:val="en-NL"/>
        </w:rPr>
        <w:t>PyrCombineLayerA</w:t>
      </w:r>
      <w:proofErr w:type="spellEnd"/>
      <w:r w:rsidRPr="001454E6">
        <w:rPr>
          <w:lang w:val="en-NL"/>
        </w:rPr>
        <w:t xml:space="preserve"> will have size 1. </w:t>
      </w:r>
      <w:r w:rsidR="001454E6" w:rsidRPr="001454E6">
        <w:t xml:space="preserve">The final output of model B is the shoot logit (and </w:t>
      </w:r>
      <w:proofErr w:type="spellStart"/>
      <w:r w:rsidR="001454E6" w:rsidRPr="001454E6">
        <w:t>PlayerB</w:t>
      </w:r>
      <w:proofErr w:type="spellEnd"/>
      <w:r w:rsidR="001454E6" w:rsidRPr="001454E6">
        <w:t xml:space="preserve"> binarizes it to the shoot action).</w:t>
      </w:r>
    </w:p>
    <w:p w14:paraId="79CAC9D0" w14:textId="77777777" w:rsidR="00233AAF" w:rsidRPr="00233AAF" w:rsidRDefault="00233AAF" w:rsidP="00233AAF"/>
    <w:p w14:paraId="54DC8F1E" w14:textId="782992E8" w:rsidR="00F473DA" w:rsidRDefault="00F473DA" w:rsidP="00F473DA">
      <w:pPr>
        <w:pStyle w:val="Heading2"/>
      </w:pPr>
      <w:r>
        <w:lastRenderedPageBreak/>
        <w:t>Dataset</w:t>
      </w:r>
    </w:p>
    <w:p w14:paraId="72B839B1" w14:textId="33209F51" w:rsidR="00FA43AB" w:rsidRDefault="00E33833" w:rsidP="00233AAF">
      <w:pPr>
        <w:pStyle w:val="Heading3"/>
      </w:pPr>
      <w:r>
        <w:t>Training data</w:t>
      </w:r>
    </w:p>
    <w:p w14:paraId="3C0F6CDA" w14:textId="140FB41A" w:rsidR="00781473" w:rsidRDefault="009C5519" w:rsidP="00781473">
      <w:pPr>
        <w:rPr>
          <w:lang w:val="en-NL"/>
        </w:rPr>
      </w:pPr>
      <w:r>
        <w:t>Training for the pyramid model is generated from the utility</w:t>
      </w:r>
      <w:r w:rsidR="00781473">
        <w:t xml:space="preserve"> </w:t>
      </w:r>
      <w:proofErr w:type="spellStart"/>
      <w:r w:rsidR="00781473" w:rsidRPr="00781473">
        <w:rPr>
          <w:lang w:val="en-NL"/>
        </w:rPr>
        <w:t>Q_Sea_Battle.pyr_trainable_assisted_imitation_utilities</w:t>
      </w:r>
      <w:proofErr w:type="spellEnd"/>
    </w:p>
    <w:p w14:paraId="2027F5CA" w14:textId="77777777" w:rsidR="00C403D5" w:rsidRPr="00C403D5" w:rsidRDefault="00C403D5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NL" w:eastAsia="en-NL"/>
        </w:rPr>
      </w:pPr>
      <w:proofErr w:type="spellStart"/>
      <w:r w:rsidRPr="00C403D5">
        <w:rPr>
          <w:rFonts w:ascii="Consolas" w:hAnsi="Consolas"/>
          <w:color w:val="DCDCAA"/>
          <w:sz w:val="21"/>
          <w:szCs w:val="21"/>
          <w:lang w:val="en-NL" w:eastAsia="en-NL"/>
        </w:rPr>
        <w:t>teacher_measure_</w:t>
      </w:r>
      <w:proofErr w:type="gramStart"/>
      <w:r w:rsidRPr="00C403D5">
        <w:rPr>
          <w:rFonts w:ascii="Consolas" w:hAnsi="Consolas"/>
          <w:color w:val="DCDCAA"/>
          <w:sz w:val="21"/>
          <w:szCs w:val="21"/>
          <w:lang w:val="en-NL" w:eastAsia="en-NL"/>
        </w:rPr>
        <w:t>a</w:t>
      </w:r>
      <w:proofErr w:type="spellEnd"/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>(</w:t>
      </w:r>
      <w:proofErr w:type="gramEnd"/>
      <w:r w:rsidRPr="00C403D5">
        <w:rPr>
          <w:rFonts w:ascii="Consolas" w:hAnsi="Consolas"/>
          <w:color w:val="9CDCFE"/>
          <w:sz w:val="21"/>
          <w:szCs w:val="21"/>
          <w:lang w:val="en-NL" w:eastAsia="en-NL"/>
        </w:rPr>
        <w:t>field</w:t>
      </w:r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proofErr w:type="spellStart"/>
      <w:proofErr w:type="gramStart"/>
      <w:r w:rsidRPr="00C403D5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C403D5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 xml:space="preserve">) -&gt; </w:t>
      </w:r>
      <w:proofErr w:type="spellStart"/>
      <w:proofErr w:type="gramStart"/>
      <w:r w:rsidRPr="00C403D5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C403D5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</w:p>
    <w:p w14:paraId="0FDB1DE1" w14:textId="77777777" w:rsidR="00C403D5" w:rsidRPr="00C403D5" w:rsidRDefault="00C403D5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NL" w:eastAsia="en-NL"/>
        </w:rPr>
      </w:pPr>
      <w:proofErr w:type="spellStart"/>
      <w:r w:rsidRPr="00C403D5">
        <w:rPr>
          <w:rFonts w:ascii="Consolas" w:hAnsi="Consolas"/>
          <w:color w:val="DCDCAA"/>
          <w:sz w:val="21"/>
          <w:szCs w:val="21"/>
          <w:lang w:val="en-NL" w:eastAsia="en-NL"/>
        </w:rPr>
        <w:t>teacher_combine_</w:t>
      </w:r>
      <w:proofErr w:type="gramStart"/>
      <w:r w:rsidRPr="00C403D5">
        <w:rPr>
          <w:rFonts w:ascii="Consolas" w:hAnsi="Consolas"/>
          <w:color w:val="DCDCAA"/>
          <w:sz w:val="21"/>
          <w:szCs w:val="21"/>
          <w:lang w:val="en-NL" w:eastAsia="en-NL"/>
        </w:rPr>
        <w:t>a</w:t>
      </w:r>
      <w:proofErr w:type="spellEnd"/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>(</w:t>
      </w:r>
      <w:proofErr w:type="gramEnd"/>
      <w:r w:rsidRPr="00C403D5">
        <w:rPr>
          <w:rFonts w:ascii="Consolas" w:hAnsi="Consolas"/>
          <w:color w:val="9CDCFE"/>
          <w:sz w:val="21"/>
          <w:szCs w:val="21"/>
          <w:lang w:val="en-NL" w:eastAsia="en-NL"/>
        </w:rPr>
        <w:t>field</w:t>
      </w:r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proofErr w:type="spellStart"/>
      <w:proofErr w:type="gramStart"/>
      <w:r w:rsidRPr="00C403D5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C403D5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 xml:space="preserve">, </w:t>
      </w:r>
      <w:proofErr w:type="spellStart"/>
      <w:r w:rsidRPr="00C403D5">
        <w:rPr>
          <w:rFonts w:ascii="Consolas" w:hAnsi="Consolas"/>
          <w:color w:val="9CDCFE"/>
          <w:sz w:val="21"/>
          <w:szCs w:val="21"/>
          <w:lang w:val="en-NL" w:eastAsia="en-NL"/>
        </w:rPr>
        <w:t>sr_outcome</w:t>
      </w:r>
      <w:proofErr w:type="spellEnd"/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proofErr w:type="spellStart"/>
      <w:proofErr w:type="gramStart"/>
      <w:r w:rsidRPr="00C403D5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C403D5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  <w:r w:rsidRPr="00C403D5">
        <w:rPr>
          <w:rFonts w:ascii="Consolas" w:hAnsi="Consolas"/>
          <w:color w:val="CCCCCC"/>
          <w:sz w:val="21"/>
          <w:szCs w:val="21"/>
          <w:lang w:val="en-NL" w:eastAsia="en-NL"/>
        </w:rPr>
        <w:t>)</w:t>
      </w:r>
    </w:p>
    <w:p w14:paraId="4DB66CA9" w14:textId="77777777" w:rsidR="0096567A" w:rsidRPr="0096567A" w:rsidRDefault="0096567A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NL" w:eastAsia="en-NL"/>
        </w:rPr>
      </w:pPr>
      <w:proofErr w:type="spellStart"/>
      <w:r w:rsidRPr="0096567A">
        <w:rPr>
          <w:rFonts w:ascii="Consolas" w:hAnsi="Consolas"/>
          <w:color w:val="DCDCAA"/>
          <w:sz w:val="21"/>
          <w:szCs w:val="21"/>
          <w:lang w:val="en-NL" w:eastAsia="en-NL"/>
        </w:rPr>
        <w:t>teacher_measure_</w:t>
      </w:r>
      <w:proofErr w:type="gramStart"/>
      <w:r w:rsidRPr="0096567A">
        <w:rPr>
          <w:rFonts w:ascii="Consolas" w:hAnsi="Consolas"/>
          <w:color w:val="DCDCAA"/>
          <w:sz w:val="21"/>
          <w:szCs w:val="21"/>
          <w:lang w:val="en-NL" w:eastAsia="en-NL"/>
        </w:rPr>
        <w:t>b</w:t>
      </w:r>
      <w:proofErr w:type="spellEnd"/>
      <w:r w:rsidRPr="0096567A">
        <w:rPr>
          <w:rFonts w:ascii="Consolas" w:hAnsi="Consolas"/>
          <w:color w:val="CCCCCC"/>
          <w:sz w:val="21"/>
          <w:szCs w:val="21"/>
          <w:lang w:val="en-NL" w:eastAsia="en-NL"/>
        </w:rPr>
        <w:t>(</w:t>
      </w:r>
      <w:proofErr w:type="gramEnd"/>
      <w:r w:rsidRPr="0096567A">
        <w:rPr>
          <w:rFonts w:ascii="Consolas" w:hAnsi="Consolas"/>
          <w:color w:val="9CDCFE"/>
          <w:sz w:val="21"/>
          <w:szCs w:val="21"/>
          <w:lang w:val="en-NL" w:eastAsia="en-NL"/>
        </w:rPr>
        <w:t>gun</w:t>
      </w:r>
      <w:r w:rsidRPr="0096567A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proofErr w:type="spellStart"/>
      <w:proofErr w:type="gramStart"/>
      <w:r w:rsidRPr="0096567A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96567A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96567A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  <w:r w:rsidRPr="0096567A">
        <w:rPr>
          <w:rFonts w:ascii="Consolas" w:hAnsi="Consolas"/>
          <w:color w:val="CCCCCC"/>
          <w:sz w:val="21"/>
          <w:szCs w:val="21"/>
          <w:lang w:val="en-NL" w:eastAsia="en-NL"/>
        </w:rPr>
        <w:t>)</w:t>
      </w:r>
    </w:p>
    <w:p w14:paraId="7C004DD4" w14:textId="77777777" w:rsidR="001C5441" w:rsidRPr="001C5441" w:rsidRDefault="001C5441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NL" w:eastAsia="en-NL"/>
        </w:rPr>
      </w:pPr>
      <w:proofErr w:type="spellStart"/>
      <w:r w:rsidRPr="001C5441">
        <w:rPr>
          <w:rFonts w:ascii="Consolas" w:hAnsi="Consolas"/>
          <w:color w:val="DCDCAA"/>
          <w:sz w:val="21"/>
          <w:szCs w:val="21"/>
          <w:lang w:val="en-NL" w:eastAsia="en-NL"/>
        </w:rPr>
        <w:t>teacher_combine_</w:t>
      </w:r>
      <w:proofErr w:type="gramStart"/>
      <w:r w:rsidRPr="001C5441">
        <w:rPr>
          <w:rFonts w:ascii="Consolas" w:hAnsi="Consolas"/>
          <w:color w:val="DCDCAA"/>
          <w:sz w:val="21"/>
          <w:szCs w:val="21"/>
          <w:lang w:val="en-NL" w:eastAsia="en-NL"/>
        </w:rPr>
        <w:t>b</w:t>
      </w:r>
      <w:proofErr w:type="spellEnd"/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>(</w:t>
      </w:r>
      <w:proofErr w:type="gramEnd"/>
      <w:r w:rsidRPr="001C5441">
        <w:rPr>
          <w:rFonts w:ascii="Consolas" w:hAnsi="Consolas"/>
          <w:color w:val="9CDCFE"/>
          <w:sz w:val="21"/>
          <w:szCs w:val="21"/>
          <w:lang w:val="en-NL" w:eastAsia="en-NL"/>
        </w:rPr>
        <w:t>gun</w:t>
      </w:r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proofErr w:type="spellStart"/>
      <w:proofErr w:type="gramStart"/>
      <w:r w:rsidRPr="001C5441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1C5441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 xml:space="preserve">, </w:t>
      </w:r>
      <w:proofErr w:type="spellStart"/>
      <w:r w:rsidRPr="001C5441">
        <w:rPr>
          <w:rFonts w:ascii="Consolas" w:hAnsi="Consolas"/>
          <w:color w:val="9CDCFE"/>
          <w:sz w:val="21"/>
          <w:szCs w:val="21"/>
          <w:lang w:val="en-NL" w:eastAsia="en-NL"/>
        </w:rPr>
        <w:t>sr_outcome</w:t>
      </w:r>
      <w:proofErr w:type="spellEnd"/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proofErr w:type="spellStart"/>
      <w:proofErr w:type="gramStart"/>
      <w:r w:rsidRPr="001C5441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1C5441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 xml:space="preserve">, </w:t>
      </w:r>
      <w:r w:rsidRPr="001C5441">
        <w:rPr>
          <w:rFonts w:ascii="Consolas" w:hAnsi="Consolas"/>
          <w:color w:val="9CDCFE"/>
          <w:sz w:val="21"/>
          <w:szCs w:val="21"/>
          <w:lang w:val="en-NL" w:eastAsia="en-NL"/>
        </w:rPr>
        <w:t>comm</w:t>
      </w:r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proofErr w:type="spellStart"/>
      <w:proofErr w:type="gramStart"/>
      <w:r w:rsidRPr="001C5441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1C5441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  <w:r w:rsidRPr="001C5441">
        <w:rPr>
          <w:rFonts w:ascii="Consolas" w:hAnsi="Consolas"/>
          <w:color w:val="CCCCCC"/>
          <w:sz w:val="21"/>
          <w:szCs w:val="21"/>
          <w:lang w:val="en-NL" w:eastAsia="en-NL"/>
        </w:rPr>
        <w:t>)</w:t>
      </w:r>
    </w:p>
    <w:p w14:paraId="435EE4FE" w14:textId="3F8EB6F9" w:rsidR="00C403D5" w:rsidRDefault="006732DE" w:rsidP="006732DE">
      <w:pPr>
        <w:rPr>
          <w:lang w:val="en-NL"/>
        </w:rPr>
      </w:pPr>
      <w:r>
        <w:rPr>
          <w:lang w:val="en-NL"/>
        </w:rPr>
        <w:t xml:space="preserve">The </w:t>
      </w:r>
      <w:r w:rsidR="000979AB">
        <w:rPr>
          <w:lang w:val="en-NL"/>
        </w:rPr>
        <w:t>random training inputs are generate by</w:t>
      </w:r>
    </w:p>
    <w:p w14:paraId="36007FF8" w14:textId="77777777" w:rsidR="006732DE" w:rsidRPr="006732DE" w:rsidRDefault="006732DE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NL" w:eastAsia="en-NL"/>
        </w:rPr>
      </w:pPr>
      <w:r w:rsidRPr="006732DE">
        <w:rPr>
          <w:rFonts w:ascii="Consolas" w:hAnsi="Consolas"/>
          <w:color w:val="DCDCAA"/>
          <w:sz w:val="21"/>
          <w:szCs w:val="21"/>
          <w:lang w:val="en-NL" w:eastAsia="en-NL"/>
        </w:rPr>
        <w:t>_</w:t>
      </w:r>
      <w:proofErr w:type="spellStart"/>
      <w:r w:rsidRPr="006732DE">
        <w:rPr>
          <w:rFonts w:ascii="Consolas" w:hAnsi="Consolas"/>
          <w:color w:val="DCDCAA"/>
          <w:sz w:val="21"/>
          <w:szCs w:val="21"/>
          <w:lang w:val="en-NL" w:eastAsia="en-NL"/>
        </w:rPr>
        <w:t>sample_</w:t>
      </w:r>
      <w:proofErr w:type="gramStart"/>
      <w:r w:rsidRPr="006732DE">
        <w:rPr>
          <w:rFonts w:ascii="Consolas" w:hAnsi="Consolas"/>
          <w:color w:val="DCDCAA"/>
          <w:sz w:val="21"/>
          <w:szCs w:val="21"/>
          <w:lang w:val="en-NL" w:eastAsia="en-NL"/>
        </w:rPr>
        <w:t>bits</w:t>
      </w:r>
      <w:proofErr w:type="spellEnd"/>
      <w:r w:rsidRPr="006732DE">
        <w:rPr>
          <w:rFonts w:ascii="Consolas" w:hAnsi="Consolas"/>
          <w:color w:val="CCCCCC"/>
          <w:sz w:val="21"/>
          <w:szCs w:val="21"/>
          <w:lang w:val="en-NL" w:eastAsia="en-NL"/>
        </w:rPr>
        <w:t>(</w:t>
      </w:r>
      <w:proofErr w:type="spellStart"/>
      <w:proofErr w:type="gramEnd"/>
      <w:r w:rsidRPr="006732DE">
        <w:rPr>
          <w:rFonts w:ascii="Consolas" w:hAnsi="Consolas"/>
          <w:color w:val="9CDCFE"/>
          <w:sz w:val="21"/>
          <w:szCs w:val="21"/>
          <w:lang w:val="en-NL" w:eastAsia="en-NL"/>
        </w:rPr>
        <w:t>num_samples</w:t>
      </w:r>
      <w:proofErr w:type="spellEnd"/>
      <w:r w:rsidRPr="006732DE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r w:rsidRPr="006732DE">
        <w:rPr>
          <w:rFonts w:ascii="Consolas" w:hAnsi="Consolas"/>
          <w:color w:val="4EC9B0"/>
          <w:sz w:val="21"/>
          <w:szCs w:val="21"/>
          <w:lang w:val="en-NL" w:eastAsia="en-NL"/>
        </w:rPr>
        <w:t>int</w:t>
      </w:r>
      <w:r w:rsidRPr="006732DE">
        <w:rPr>
          <w:rFonts w:ascii="Consolas" w:hAnsi="Consolas"/>
          <w:color w:val="CCCCCC"/>
          <w:sz w:val="21"/>
          <w:szCs w:val="21"/>
          <w:lang w:val="en-NL" w:eastAsia="en-NL"/>
        </w:rPr>
        <w:t xml:space="preserve">, </w:t>
      </w:r>
      <w:r w:rsidRPr="006732DE">
        <w:rPr>
          <w:rFonts w:ascii="Consolas" w:hAnsi="Consolas"/>
          <w:color w:val="9CDCFE"/>
          <w:sz w:val="21"/>
          <w:szCs w:val="21"/>
          <w:lang w:val="en-NL" w:eastAsia="en-NL"/>
        </w:rPr>
        <w:t>L</w:t>
      </w:r>
      <w:r w:rsidRPr="006732DE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r w:rsidRPr="006732DE">
        <w:rPr>
          <w:rFonts w:ascii="Consolas" w:hAnsi="Consolas"/>
          <w:color w:val="4EC9B0"/>
          <w:sz w:val="21"/>
          <w:szCs w:val="21"/>
          <w:lang w:val="en-NL" w:eastAsia="en-NL"/>
        </w:rPr>
        <w:t>int</w:t>
      </w:r>
      <w:r w:rsidRPr="006732DE">
        <w:rPr>
          <w:rFonts w:ascii="Consolas" w:hAnsi="Consolas"/>
          <w:color w:val="CCCCCC"/>
          <w:sz w:val="21"/>
          <w:szCs w:val="21"/>
          <w:lang w:val="en-NL" w:eastAsia="en-NL"/>
        </w:rPr>
        <w:t xml:space="preserve">, </w:t>
      </w:r>
      <w:r w:rsidRPr="006732DE">
        <w:rPr>
          <w:rFonts w:ascii="Consolas" w:hAnsi="Consolas"/>
          <w:color w:val="9CDCFE"/>
          <w:sz w:val="21"/>
          <w:szCs w:val="21"/>
          <w:lang w:val="en-NL" w:eastAsia="en-NL"/>
        </w:rPr>
        <w:t>seed</w:t>
      </w:r>
      <w:r w:rsidRPr="006732DE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r w:rsidRPr="006732DE">
        <w:rPr>
          <w:rFonts w:ascii="Consolas" w:hAnsi="Consolas"/>
          <w:color w:val="4EC9B0"/>
          <w:sz w:val="21"/>
          <w:szCs w:val="21"/>
          <w:lang w:val="en-NL" w:eastAsia="en-NL"/>
        </w:rPr>
        <w:t>int</w:t>
      </w:r>
      <w:r w:rsidRPr="006732DE">
        <w:rPr>
          <w:rFonts w:ascii="Consolas" w:hAnsi="Consolas"/>
          <w:color w:val="CCCCCC"/>
          <w:sz w:val="21"/>
          <w:szCs w:val="21"/>
          <w:lang w:val="en-NL" w:eastAsia="en-NL"/>
        </w:rPr>
        <w:t xml:space="preserve">) -&gt; </w:t>
      </w:r>
      <w:proofErr w:type="spellStart"/>
      <w:proofErr w:type="gramStart"/>
      <w:r w:rsidRPr="006732DE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6732DE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6732DE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</w:p>
    <w:p w14:paraId="0B32FED5" w14:textId="77777777" w:rsidR="00DB0846" w:rsidRPr="00DB0846" w:rsidRDefault="00DB0846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NL" w:eastAsia="en-NL"/>
        </w:rPr>
      </w:pPr>
      <w:r w:rsidRPr="00DB0846">
        <w:rPr>
          <w:rFonts w:ascii="Consolas" w:hAnsi="Consolas"/>
          <w:color w:val="DCDCAA"/>
          <w:sz w:val="21"/>
          <w:szCs w:val="21"/>
          <w:lang w:val="en-NL" w:eastAsia="en-NL"/>
        </w:rPr>
        <w:t>_</w:t>
      </w:r>
      <w:proofErr w:type="spellStart"/>
      <w:r w:rsidRPr="00DB0846">
        <w:rPr>
          <w:rFonts w:ascii="Consolas" w:hAnsi="Consolas"/>
          <w:color w:val="DCDCAA"/>
          <w:sz w:val="21"/>
          <w:szCs w:val="21"/>
          <w:lang w:val="en-NL" w:eastAsia="en-NL"/>
        </w:rPr>
        <w:t>sample_</w:t>
      </w:r>
      <w:proofErr w:type="gramStart"/>
      <w:r w:rsidRPr="00DB0846">
        <w:rPr>
          <w:rFonts w:ascii="Consolas" w:hAnsi="Consolas"/>
          <w:color w:val="DCDCAA"/>
          <w:sz w:val="21"/>
          <w:szCs w:val="21"/>
          <w:lang w:val="en-NL" w:eastAsia="en-NL"/>
        </w:rPr>
        <w:t>sr</w:t>
      </w:r>
      <w:proofErr w:type="spellEnd"/>
      <w:r w:rsidRPr="00DB0846">
        <w:rPr>
          <w:rFonts w:ascii="Consolas" w:hAnsi="Consolas"/>
          <w:color w:val="CCCCCC"/>
          <w:sz w:val="21"/>
          <w:szCs w:val="21"/>
          <w:lang w:val="en-NL" w:eastAsia="en-NL"/>
        </w:rPr>
        <w:t>(</w:t>
      </w:r>
      <w:proofErr w:type="spellStart"/>
      <w:proofErr w:type="gramEnd"/>
      <w:r w:rsidRPr="00DB0846">
        <w:rPr>
          <w:rFonts w:ascii="Consolas" w:hAnsi="Consolas"/>
          <w:color w:val="9CDCFE"/>
          <w:sz w:val="21"/>
          <w:szCs w:val="21"/>
          <w:lang w:val="en-NL" w:eastAsia="en-NL"/>
        </w:rPr>
        <w:t>num_samples</w:t>
      </w:r>
      <w:proofErr w:type="spellEnd"/>
      <w:r w:rsidRPr="00DB0846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r w:rsidRPr="00DB0846">
        <w:rPr>
          <w:rFonts w:ascii="Consolas" w:hAnsi="Consolas"/>
          <w:color w:val="4EC9B0"/>
          <w:sz w:val="21"/>
          <w:szCs w:val="21"/>
          <w:lang w:val="en-NL" w:eastAsia="en-NL"/>
        </w:rPr>
        <w:t>int</w:t>
      </w:r>
      <w:r w:rsidRPr="00DB0846">
        <w:rPr>
          <w:rFonts w:ascii="Consolas" w:hAnsi="Consolas"/>
          <w:color w:val="CCCCCC"/>
          <w:sz w:val="21"/>
          <w:szCs w:val="21"/>
          <w:lang w:val="en-NL" w:eastAsia="en-NL"/>
        </w:rPr>
        <w:t xml:space="preserve">, </w:t>
      </w:r>
      <w:r w:rsidRPr="00DB0846">
        <w:rPr>
          <w:rFonts w:ascii="Consolas" w:hAnsi="Consolas"/>
          <w:color w:val="9CDCFE"/>
          <w:sz w:val="21"/>
          <w:szCs w:val="21"/>
          <w:lang w:val="en-NL" w:eastAsia="en-NL"/>
        </w:rPr>
        <w:t>L2</w:t>
      </w:r>
      <w:r w:rsidRPr="00DB0846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r w:rsidRPr="00DB0846">
        <w:rPr>
          <w:rFonts w:ascii="Consolas" w:hAnsi="Consolas"/>
          <w:color w:val="4EC9B0"/>
          <w:sz w:val="21"/>
          <w:szCs w:val="21"/>
          <w:lang w:val="en-NL" w:eastAsia="en-NL"/>
        </w:rPr>
        <w:t>int</w:t>
      </w:r>
      <w:r w:rsidRPr="00DB0846">
        <w:rPr>
          <w:rFonts w:ascii="Consolas" w:hAnsi="Consolas"/>
          <w:color w:val="CCCCCC"/>
          <w:sz w:val="21"/>
          <w:szCs w:val="21"/>
          <w:lang w:val="en-NL" w:eastAsia="en-NL"/>
        </w:rPr>
        <w:t xml:space="preserve">, </w:t>
      </w:r>
      <w:r w:rsidRPr="00DB0846">
        <w:rPr>
          <w:rFonts w:ascii="Consolas" w:hAnsi="Consolas"/>
          <w:color w:val="9CDCFE"/>
          <w:sz w:val="21"/>
          <w:szCs w:val="21"/>
          <w:lang w:val="en-NL" w:eastAsia="en-NL"/>
        </w:rPr>
        <w:t>seed</w:t>
      </w:r>
      <w:r w:rsidRPr="00DB0846">
        <w:rPr>
          <w:rFonts w:ascii="Consolas" w:hAnsi="Consolas"/>
          <w:color w:val="CCCCCC"/>
          <w:sz w:val="21"/>
          <w:szCs w:val="21"/>
          <w:lang w:val="en-NL" w:eastAsia="en-NL"/>
        </w:rPr>
        <w:t xml:space="preserve">: </w:t>
      </w:r>
      <w:r w:rsidRPr="00DB0846">
        <w:rPr>
          <w:rFonts w:ascii="Consolas" w:hAnsi="Consolas"/>
          <w:color w:val="4EC9B0"/>
          <w:sz w:val="21"/>
          <w:szCs w:val="21"/>
          <w:lang w:val="en-NL" w:eastAsia="en-NL"/>
        </w:rPr>
        <w:t>int</w:t>
      </w:r>
      <w:r w:rsidRPr="00DB0846">
        <w:rPr>
          <w:rFonts w:ascii="Consolas" w:hAnsi="Consolas"/>
          <w:color w:val="CCCCCC"/>
          <w:sz w:val="21"/>
          <w:szCs w:val="21"/>
          <w:lang w:val="en-NL" w:eastAsia="en-NL"/>
        </w:rPr>
        <w:t xml:space="preserve">) -&gt; </w:t>
      </w:r>
      <w:proofErr w:type="spellStart"/>
      <w:proofErr w:type="gramStart"/>
      <w:r w:rsidRPr="00DB0846">
        <w:rPr>
          <w:rFonts w:ascii="Consolas" w:hAnsi="Consolas"/>
          <w:color w:val="4EC9B0"/>
          <w:sz w:val="21"/>
          <w:szCs w:val="21"/>
          <w:lang w:val="en-NL" w:eastAsia="en-NL"/>
        </w:rPr>
        <w:t>np</w:t>
      </w:r>
      <w:r w:rsidRPr="00DB0846">
        <w:rPr>
          <w:rFonts w:ascii="Consolas" w:hAnsi="Consolas"/>
          <w:color w:val="CCCCCC"/>
          <w:sz w:val="21"/>
          <w:szCs w:val="21"/>
          <w:lang w:val="en-NL" w:eastAsia="en-NL"/>
        </w:rPr>
        <w:t>.</w:t>
      </w:r>
      <w:r w:rsidRPr="00DB0846">
        <w:rPr>
          <w:rFonts w:ascii="Consolas" w:hAnsi="Consolas"/>
          <w:color w:val="4EC9B0"/>
          <w:sz w:val="21"/>
          <w:szCs w:val="21"/>
          <w:lang w:val="en-NL" w:eastAsia="en-NL"/>
        </w:rPr>
        <w:t>ndarray</w:t>
      </w:r>
      <w:proofErr w:type="spellEnd"/>
      <w:proofErr w:type="gramEnd"/>
      <w:r w:rsidRPr="00DB0846">
        <w:rPr>
          <w:rFonts w:ascii="Consolas" w:hAnsi="Consolas"/>
          <w:color w:val="CCCCCC"/>
          <w:sz w:val="21"/>
          <w:szCs w:val="21"/>
          <w:lang w:val="en-NL" w:eastAsia="en-NL"/>
        </w:rPr>
        <w:t>:</w:t>
      </w:r>
    </w:p>
    <w:p w14:paraId="7EACD865" w14:textId="3E3701EE" w:rsidR="006732DE" w:rsidRPr="003A6008" w:rsidRDefault="001D0A3F" w:rsidP="001D0A3F">
      <w:pPr>
        <w:rPr>
          <w:lang w:val="en-NL"/>
        </w:rPr>
      </w:pPr>
      <w:r w:rsidRPr="003A6008">
        <w:rPr>
          <w:lang w:val="en-NL"/>
        </w:rPr>
        <w:t>And for the gun by the snippet (as TODO we can make a _</w:t>
      </w:r>
      <w:proofErr w:type="spellStart"/>
      <w:r w:rsidRPr="003A6008">
        <w:rPr>
          <w:lang w:val="en-NL"/>
        </w:rPr>
        <w:t>sample_</w:t>
      </w:r>
      <w:proofErr w:type="gramStart"/>
      <w:r w:rsidRPr="003A6008">
        <w:rPr>
          <w:lang w:val="en-NL"/>
        </w:rPr>
        <w:t>gun</w:t>
      </w:r>
      <w:proofErr w:type="spellEnd"/>
      <w:r w:rsidR="003A6008" w:rsidRPr="003A6008">
        <w:rPr>
          <w:rFonts w:ascii="Consolas" w:hAnsi="Consolas"/>
          <w:sz w:val="21"/>
          <w:szCs w:val="21"/>
          <w:lang w:val="en-NL" w:eastAsia="en-NL"/>
        </w:rPr>
        <w:t>(</w:t>
      </w:r>
      <w:proofErr w:type="spellStart"/>
      <w:proofErr w:type="gramEnd"/>
      <w:r w:rsidR="003A6008" w:rsidRPr="003A6008">
        <w:rPr>
          <w:rFonts w:ascii="Consolas" w:hAnsi="Consolas"/>
          <w:sz w:val="21"/>
          <w:szCs w:val="21"/>
          <w:lang w:val="en-NL" w:eastAsia="en-NL"/>
        </w:rPr>
        <w:t>num_samples</w:t>
      </w:r>
      <w:proofErr w:type="spellEnd"/>
      <w:r w:rsidR="003A6008" w:rsidRPr="003A6008">
        <w:rPr>
          <w:rFonts w:ascii="Consolas" w:hAnsi="Consolas"/>
          <w:sz w:val="21"/>
          <w:szCs w:val="21"/>
          <w:lang w:val="en-NL" w:eastAsia="en-NL"/>
        </w:rPr>
        <w:t>: int, L: int, seed: int)</w:t>
      </w:r>
    </w:p>
    <w:p w14:paraId="3F72149F" w14:textId="77777777" w:rsidR="001D0A3F" w:rsidRPr="001D0A3F" w:rsidRDefault="001D0A3F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9CDCFE"/>
          <w:sz w:val="21"/>
          <w:szCs w:val="21"/>
          <w:lang w:val="en-NL" w:eastAsia="en-NL"/>
        </w:rPr>
      </w:pPr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    # One-hot gun (N, L)</w:t>
      </w:r>
    </w:p>
    <w:p w14:paraId="168DF2F4" w14:textId="77777777" w:rsidR="001D0A3F" w:rsidRPr="001D0A3F" w:rsidRDefault="001D0A3F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9CDCFE"/>
          <w:sz w:val="21"/>
          <w:szCs w:val="21"/>
          <w:lang w:val="en-NL" w:eastAsia="en-NL"/>
        </w:rPr>
      </w:pPr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 xml:space="preserve">    </w:t>
      </w:r>
      <w:proofErr w:type="spell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idx</w:t>
      </w:r>
      <w:proofErr w:type="spell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 xml:space="preserve"> = </w:t>
      </w:r>
      <w:proofErr w:type="spellStart"/>
      <w:proofErr w:type="gram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rng.integers</w:t>
      </w:r>
      <w:proofErr w:type="spellEnd"/>
      <w:proofErr w:type="gram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(0, L, size=</w:t>
      </w:r>
      <w:proofErr w:type="spell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num_samples</w:t>
      </w:r>
      <w:proofErr w:type="spell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)</w:t>
      </w:r>
    </w:p>
    <w:p w14:paraId="5EAE304A" w14:textId="77777777" w:rsidR="001D0A3F" w:rsidRPr="001D0A3F" w:rsidRDefault="001D0A3F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9CDCFE"/>
          <w:sz w:val="21"/>
          <w:szCs w:val="21"/>
          <w:lang w:val="en-NL" w:eastAsia="en-NL"/>
        </w:rPr>
      </w:pPr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 xml:space="preserve">    gun = </w:t>
      </w:r>
      <w:proofErr w:type="spellStart"/>
      <w:proofErr w:type="gram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np.zeros</w:t>
      </w:r>
      <w:proofErr w:type="spellEnd"/>
      <w:proofErr w:type="gram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((</w:t>
      </w:r>
      <w:proofErr w:type="spell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num_samples</w:t>
      </w:r>
      <w:proofErr w:type="spell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 xml:space="preserve">, L), </w:t>
      </w:r>
      <w:proofErr w:type="spell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dtype</w:t>
      </w:r>
      <w:proofErr w:type="spell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=</w:t>
      </w:r>
      <w:proofErr w:type="gram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np.float</w:t>
      </w:r>
      <w:proofErr w:type="gram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32)</w:t>
      </w:r>
    </w:p>
    <w:p w14:paraId="5B7F62D2" w14:textId="77777777" w:rsidR="001D0A3F" w:rsidRPr="001D0A3F" w:rsidRDefault="001D0A3F" w:rsidP="006522A4">
      <w:pPr>
        <w:pStyle w:val="ListParagraph"/>
        <w:numPr>
          <w:ilvl w:val="0"/>
          <w:numId w:val="28"/>
        </w:numPr>
        <w:shd w:val="clear" w:color="auto" w:fill="1F1F1F"/>
        <w:spacing w:line="285" w:lineRule="atLeast"/>
        <w:rPr>
          <w:rFonts w:ascii="Consolas" w:hAnsi="Consolas"/>
          <w:color w:val="9CDCFE"/>
          <w:sz w:val="21"/>
          <w:szCs w:val="21"/>
          <w:lang w:val="en-NL" w:eastAsia="en-NL"/>
        </w:rPr>
      </w:pPr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    gun[</w:t>
      </w:r>
      <w:proofErr w:type="spellStart"/>
      <w:proofErr w:type="gram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np.arange</w:t>
      </w:r>
      <w:proofErr w:type="spellEnd"/>
      <w:proofErr w:type="gram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(</w:t>
      </w:r>
      <w:proofErr w:type="spell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num_samples</w:t>
      </w:r>
      <w:proofErr w:type="spell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 xml:space="preserve">), </w:t>
      </w:r>
      <w:proofErr w:type="spellStart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idx</w:t>
      </w:r>
      <w:proofErr w:type="spellEnd"/>
      <w:r w:rsidRPr="001D0A3F">
        <w:rPr>
          <w:rFonts w:ascii="Consolas" w:hAnsi="Consolas"/>
          <w:color w:val="9CDCFE"/>
          <w:sz w:val="21"/>
          <w:szCs w:val="21"/>
          <w:lang w:val="en-NL" w:eastAsia="en-NL"/>
        </w:rPr>
        <w:t>] = 1.0</w:t>
      </w:r>
    </w:p>
    <w:p w14:paraId="421FC6F9" w14:textId="35A86734" w:rsidR="009C5519" w:rsidRDefault="000303FB" w:rsidP="000745A9">
      <w:pPr>
        <w:rPr>
          <w:lang w:val="en-NL"/>
        </w:rPr>
      </w:pPr>
      <w:r>
        <w:rPr>
          <w:lang w:val="en-NL"/>
        </w:rPr>
        <w:t xml:space="preserve">To create the full training </w:t>
      </w:r>
      <w:proofErr w:type="gramStart"/>
      <w:r>
        <w:rPr>
          <w:lang w:val="en-NL"/>
        </w:rPr>
        <w:t>dataset</w:t>
      </w:r>
      <w:proofErr w:type="gramEnd"/>
      <w:r>
        <w:rPr>
          <w:lang w:val="en-NL"/>
        </w:rPr>
        <w:t xml:space="preserve"> we</w:t>
      </w:r>
      <w:r w:rsidR="0058523E">
        <w:rPr>
          <w:lang w:val="en-NL"/>
        </w:rPr>
        <w:t xml:space="preserve"> take the following steps</w:t>
      </w:r>
    </w:p>
    <w:p w14:paraId="22F3F16F" w14:textId="4199BC46" w:rsidR="000745A9" w:rsidRDefault="000745A9" w:rsidP="006522A4">
      <w:pPr>
        <w:pStyle w:val="ListParagraph"/>
        <w:numPr>
          <w:ilvl w:val="0"/>
          <w:numId w:val="28"/>
        </w:numPr>
        <w:rPr>
          <w:lang w:val="en-NL"/>
        </w:rPr>
      </w:pPr>
      <w:r>
        <w:rPr>
          <w:lang w:val="en-NL"/>
        </w:rPr>
        <w:t>Generate random fiel</w:t>
      </w:r>
      <w:r w:rsidR="00236D87">
        <w:rPr>
          <w:lang w:val="en-NL"/>
        </w:rPr>
        <w:t xml:space="preserve">d, gun and per layer in the pyramid </w:t>
      </w:r>
      <w:r w:rsidR="00643907">
        <w:rPr>
          <w:lang w:val="en-NL"/>
        </w:rPr>
        <w:t xml:space="preserve">the random first measurement result </w:t>
      </w:r>
      <w:r w:rsidR="00C63D2D">
        <w:rPr>
          <w:lang w:val="en-NL"/>
        </w:rPr>
        <w:t>(</w:t>
      </w:r>
      <w:proofErr w:type="spellStart"/>
      <w:r w:rsidR="00C63D2D">
        <w:rPr>
          <w:lang w:val="en-NL"/>
        </w:rPr>
        <w:t>meas_out_a</w:t>
      </w:r>
      <w:proofErr w:type="spellEnd"/>
      <w:r w:rsidR="00C63D2D">
        <w:rPr>
          <w:lang w:val="en-NL"/>
        </w:rPr>
        <w:t xml:space="preserve">[d]) </w:t>
      </w:r>
      <w:r w:rsidR="00643907">
        <w:rPr>
          <w:lang w:val="en-NL"/>
        </w:rPr>
        <w:t xml:space="preserve">of the </w:t>
      </w:r>
      <w:proofErr w:type="spellStart"/>
      <w:r w:rsidR="00643907">
        <w:rPr>
          <w:lang w:val="en-NL"/>
        </w:rPr>
        <w:t>PRAssistedReplay</w:t>
      </w:r>
      <w:proofErr w:type="spellEnd"/>
      <w:r w:rsidR="00643907">
        <w:rPr>
          <w:lang w:val="en-NL"/>
        </w:rPr>
        <w:t xml:space="preserve"> layer. </w:t>
      </w:r>
      <w:r w:rsidR="002475C3">
        <w:rPr>
          <w:lang w:val="en-NL"/>
        </w:rPr>
        <w:t xml:space="preserve">Field and gun are the first entries in what will become a </w:t>
      </w:r>
      <w:r w:rsidR="001F7409">
        <w:rPr>
          <w:lang w:val="en-NL"/>
        </w:rPr>
        <w:t xml:space="preserve">structure of length ‘d’, </w:t>
      </w:r>
      <w:proofErr w:type="gramStart"/>
      <w:r w:rsidR="001F7409">
        <w:rPr>
          <w:lang w:val="en-NL"/>
        </w:rPr>
        <w:t>with  a</w:t>
      </w:r>
      <w:proofErr w:type="gramEnd"/>
      <w:r w:rsidR="001F7409">
        <w:rPr>
          <w:lang w:val="en-NL"/>
        </w:rPr>
        <w:t xml:space="preserve"> field and gun for every layer in the pyramid. </w:t>
      </w:r>
    </w:p>
    <w:p w14:paraId="72AEB986" w14:textId="129D01D9" w:rsidR="00643907" w:rsidRDefault="00DC192C" w:rsidP="006522A4">
      <w:pPr>
        <w:pStyle w:val="ListParagraph"/>
        <w:numPr>
          <w:ilvl w:val="0"/>
          <w:numId w:val="28"/>
        </w:numPr>
        <w:rPr>
          <w:lang w:val="en-NL"/>
        </w:rPr>
      </w:pPr>
      <w:r>
        <w:rPr>
          <w:lang w:val="en-NL"/>
        </w:rPr>
        <w:t xml:space="preserve">Run through the </w:t>
      </w:r>
      <w:proofErr w:type="spellStart"/>
      <w:r w:rsidR="009644B5">
        <w:rPr>
          <w:lang w:val="en-NL"/>
        </w:rPr>
        <w:t>model_a</w:t>
      </w:r>
      <w:proofErr w:type="spellEnd"/>
      <w:r w:rsidR="001473F3">
        <w:rPr>
          <w:lang w:val="en-NL"/>
        </w:rPr>
        <w:t xml:space="preserve"> </w:t>
      </w:r>
      <w:r>
        <w:rPr>
          <w:lang w:val="en-NL"/>
        </w:rPr>
        <w:t xml:space="preserve">pyramid top to bottom and generate the </w:t>
      </w:r>
      <w:r w:rsidR="003439B0">
        <w:rPr>
          <w:lang w:val="en-NL"/>
        </w:rPr>
        <w:t xml:space="preserve">per </w:t>
      </w:r>
      <w:r w:rsidR="001473F3">
        <w:rPr>
          <w:lang w:val="en-NL"/>
        </w:rPr>
        <w:t>layer the measurement (</w:t>
      </w:r>
      <w:proofErr w:type="spellStart"/>
      <w:r w:rsidR="00612872">
        <w:rPr>
          <w:lang w:val="en-NL"/>
        </w:rPr>
        <w:t>meas_in_a</w:t>
      </w:r>
      <w:proofErr w:type="spellEnd"/>
      <w:r w:rsidR="00612872">
        <w:rPr>
          <w:lang w:val="en-NL"/>
        </w:rPr>
        <w:t xml:space="preserve">[d], </w:t>
      </w:r>
      <w:r w:rsidR="001473F3">
        <w:rPr>
          <w:lang w:val="en-NL"/>
        </w:rPr>
        <w:t>output o</w:t>
      </w:r>
      <w:r w:rsidR="004E07B1">
        <w:rPr>
          <w:lang w:val="en-NL"/>
        </w:rPr>
        <w:t>f</w:t>
      </w:r>
      <w:r w:rsidR="001473F3">
        <w:rPr>
          <w:lang w:val="en-NL"/>
        </w:rPr>
        <w:t xml:space="preserve"> </w:t>
      </w:r>
      <w:proofErr w:type="spellStart"/>
      <w:r w:rsidR="001473F3">
        <w:rPr>
          <w:lang w:val="en-NL"/>
        </w:rPr>
        <w:t>teacher_measure_a</w:t>
      </w:r>
      <w:proofErr w:type="spellEnd"/>
      <w:r w:rsidR="001473F3">
        <w:rPr>
          <w:lang w:val="en-NL"/>
        </w:rPr>
        <w:t xml:space="preserve">) and the ‘new field’ </w:t>
      </w:r>
      <w:r w:rsidR="004E07B1">
        <w:rPr>
          <w:lang w:val="en-NL"/>
        </w:rPr>
        <w:t xml:space="preserve">(output of </w:t>
      </w:r>
      <w:proofErr w:type="spellStart"/>
      <w:r w:rsidR="004E07B1">
        <w:rPr>
          <w:lang w:val="en-NL"/>
        </w:rPr>
        <w:t>teache</w:t>
      </w:r>
      <w:r w:rsidR="00612872">
        <w:rPr>
          <w:lang w:val="en-NL"/>
        </w:rPr>
        <w:t>r</w:t>
      </w:r>
      <w:r w:rsidR="004E07B1">
        <w:rPr>
          <w:lang w:val="en-NL"/>
        </w:rPr>
        <w:t>_combine_a</w:t>
      </w:r>
      <w:proofErr w:type="spellEnd"/>
      <w:r w:rsidR="004E07B1">
        <w:rPr>
          <w:lang w:val="en-NL"/>
        </w:rPr>
        <w:t xml:space="preserve"> with field and </w:t>
      </w:r>
      <w:proofErr w:type="spellStart"/>
      <w:r w:rsidR="008B0732">
        <w:rPr>
          <w:lang w:val="en-NL"/>
        </w:rPr>
        <w:t>meas_out_a</w:t>
      </w:r>
      <w:proofErr w:type="spellEnd"/>
      <w:r w:rsidR="008B0732">
        <w:rPr>
          <w:lang w:val="en-NL"/>
        </w:rPr>
        <w:t xml:space="preserve">[d], </w:t>
      </w:r>
      <w:r w:rsidR="006B0D28">
        <w:rPr>
          <w:lang w:val="en-NL"/>
        </w:rPr>
        <w:t xml:space="preserve">as input). The new field is the field input for the next iteration. </w:t>
      </w:r>
      <w:r w:rsidR="0042460C">
        <w:rPr>
          <w:lang w:val="en-NL"/>
        </w:rPr>
        <w:t>We now have an array of fields, an array of first measurement results</w:t>
      </w:r>
      <w:r w:rsidR="00B82939">
        <w:rPr>
          <w:lang w:val="en-NL"/>
        </w:rPr>
        <w:t xml:space="preserve"> (</w:t>
      </w:r>
      <w:proofErr w:type="spellStart"/>
      <w:r w:rsidR="00B82939">
        <w:rPr>
          <w:lang w:val="en-NL"/>
        </w:rPr>
        <w:t>meas_out_a</w:t>
      </w:r>
      <w:proofErr w:type="spellEnd"/>
      <w:r w:rsidR="00B82939">
        <w:rPr>
          <w:lang w:val="en-NL"/>
        </w:rPr>
        <w:t>)</w:t>
      </w:r>
      <w:r w:rsidR="0042460C">
        <w:rPr>
          <w:lang w:val="en-NL"/>
        </w:rPr>
        <w:t xml:space="preserve">, an array of </w:t>
      </w:r>
      <w:r w:rsidR="00273496">
        <w:rPr>
          <w:lang w:val="en-NL"/>
        </w:rPr>
        <w:t>measurement settings</w:t>
      </w:r>
      <w:r w:rsidR="00B82939">
        <w:rPr>
          <w:lang w:val="en-NL"/>
        </w:rPr>
        <w:t xml:space="preserve"> (</w:t>
      </w:r>
      <w:proofErr w:type="spellStart"/>
      <w:r w:rsidR="00B82939">
        <w:rPr>
          <w:lang w:val="en-NL"/>
        </w:rPr>
        <w:t>meas_in_a</w:t>
      </w:r>
      <w:proofErr w:type="spellEnd"/>
      <w:r w:rsidR="00B82939">
        <w:rPr>
          <w:lang w:val="en-NL"/>
        </w:rPr>
        <w:t>). All of length ‘d’</w:t>
      </w:r>
    </w:p>
    <w:p w14:paraId="58BFB254" w14:textId="240C2088" w:rsidR="005B7D39" w:rsidRDefault="005B7D39" w:rsidP="006522A4">
      <w:pPr>
        <w:pStyle w:val="ListParagraph"/>
        <w:numPr>
          <w:ilvl w:val="0"/>
          <w:numId w:val="28"/>
        </w:numPr>
        <w:rPr>
          <w:lang w:val="en-NL"/>
        </w:rPr>
      </w:pPr>
      <w:r>
        <w:rPr>
          <w:lang w:val="en-NL"/>
        </w:rPr>
        <w:t xml:space="preserve">Generate the comms output from </w:t>
      </w:r>
      <w:proofErr w:type="spellStart"/>
      <w:r>
        <w:rPr>
          <w:lang w:val="en-NL"/>
        </w:rPr>
        <w:t>model_a</w:t>
      </w:r>
      <w:proofErr w:type="spellEnd"/>
      <w:r w:rsidR="006923F1">
        <w:rPr>
          <w:lang w:val="en-NL"/>
        </w:rPr>
        <w:t>. This is the first entry in a structure of length ‘d’</w:t>
      </w:r>
    </w:p>
    <w:p w14:paraId="3F953DD5" w14:textId="1AB90DA8" w:rsidR="009644B5" w:rsidRDefault="009644B5" w:rsidP="006522A4">
      <w:pPr>
        <w:pStyle w:val="ListParagraph"/>
        <w:numPr>
          <w:ilvl w:val="0"/>
          <w:numId w:val="28"/>
        </w:numPr>
        <w:rPr>
          <w:lang w:val="en-NL"/>
        </w:rPr>
      </w:pPr>
      <w:r>
        <w:rPr>
          <w:lang w:val="en-NL"/>
        </w:rPr>
        <w:t xml:space="preserve">Run through the </w:t>
      </w:r>
      <w:proofErr w:type="spellStart"/>
      <w:r>
        <w:rPr>
          <w:lang w:val="en-NL"/>
        </w:rPr>
        <w:t>model_b</w:t>
      </w:r>
      <w:proofErr w:type="spellEnd"/>
      <w:r>
        <w:rPr>
          <w:lang w:val="en-NL"/>
        </w:rPr>
        <w:t xml:space="preserve"> pyramid top to bottom and generate the per layer the measurement (</w:t>
      </w:r>
      <w:proofErr w:type="spellStart"/>
      <w:r>
        <w:rPr>
          <w:lang w:val="en-NL"/>
        </w:rPr>
        <w:t>meas_in_b</w:t>
      </w:r>
      <w:proofErr w:type="spellEnd"/>
      <w:r>
        <w:rPr>
          <w:lang w:val="en-NL"/>
        </w:rPr>
        <w:t xml:space="preserve">[d], output of </w:t>
      </w:r>
      <w:proofErr w:type="spellStart"/>
      <w:r>
        <w:rPr>
          <w:lang w:val="en-NL"/>
        </w:rPr>
        <w:t>teacher_measure_b</w:t>
      </w:r>
      <w:proofErr w:type="spellEnd"/>
      <w:r>
        <w:rPr>
          <w:lang w:val="en-NL"/>
        </w:rPr>
        <w:t>)</w:t>
      </w:r>
      <w:r w:rsidR="004674B6">
        <w:rPr>
          <w:lang w:val="en-NL"/>
        </w:rPr>
        <w:t>, the shared resource output</w:t>
      </w:r>
      <w:r w:rsidR="00B4679C">
        <w:rPr>
          <w:lang w:val="en-NL"/>
        </w:rPr>
        <w:t xml:space="preserve"> </w:t>
      </w:r>
      <w:r w:rsidR="004674B6">
        <w:rPr>
          <w:lang w:val="en-NL"/>
        </w:rPr>
        <w:t>(</w:t>
      </w:r>
      <w:proofErr w:type="spellStart"/>
      <w:r w:rsidR="00B4679C">
        <w:rPr>
          <w:lang w:val="en-NL"/>
        </w:rPr>
        <w:t>meas_out</w:t>
      </w:r>
      <w:r w:rsidR="004674B6">
        <w:rPr>
          <w:lang w:val="en-NL"/>
        </w:rPr>
        <w:t>_b</w:t>
      </w:r>
      <w:proofErr w:type="spellEnd"/>
      <w:r w:rsidR="004674B6">
        <w:rPr>
          <w:lang w:val="en-NL"/>
        </w:rPr>
        <w:t xml:space="preserve">[d] from </w:t>
      </w:r>
      <w:proofErr w:type="spellStart"/>
      <w:r w:rsidR="004674B6">
        <w:rPr>
          <w:lang w:val="en-NL"/>
        </w:rPr>
        <w:t>meas_in_b</w:t>
      </w:r>
      <w:proofErr w:type="spellEnd"/>
      <w:r w:rsidR="004674B6">
        <w:rPr>
          <w:lang w:val="en-NL"/>
        </w:rPr>
        <w:t>[d]</w:t>
      </w:r>
      <w:r w:rsidR="002D1B84">
        <w:rPr>
          <w:lang w:val="en-NL"/>
        </w:rPr>
        <w:t xml:space="preserve">, </w:t>
      </w:r>
      <w:proofErr w:type="spellStart"/>
      <w:r w:rsidR="002D1B84">
        <w:rPr>
          <w:lang w:val="en-NL"/>
        </w:rPr>
        <w:t>meas_in_a</w:t>
      </w:r>
      <w:proofErr w:type="spellEnd"/>
      <w:r w:rsidR="002D1B84">
        <w:rPr>
          <w:lang w:val="en-NL"/>
        </w:rPr>
        <w:t xml:space="preserve">[d] </w:t>
      </w:r>
      <w:proofErr w:type="spellStart"/>
      <w:r w:rsidR="002D1B84">
        <w:rPr>
          <w:lang w:val="en-NL"/>
        </w:rPr>
        <w:t>amd</w:t>
      </w:r>
      <w:proofErr w:type="spellEnd"/>
      <w:r w:rsidR="002D1B84">
        <w:rPr>
          <w:lang w:val="en-NL"/>
        </w:rPr>
        <w:t xml:space="preserve"> </w:t>
      </w:r>
      <w:proofErr w:type="spellStart"/>
      <w:r w:rsidR="002D1B84">
        <w:rPr>
          <w:lang w:val="en-NL"/>
        </w:rPr>
        <w:t>meas_out_a</w:t>
      </w:r>
      <w:proofErr w:type="spellEnd"/>
      <w:r w:rsidR="002D1B84">
        <w:rPr>
          <w:lang w:val="en-NL"/>
        </w:rPr>
        <w:t>[d]),</w:t>
      </w:r>
      <w:r w:rsidR="00B4679C">
        <w:rPr>
          <w:lang w:val="en-NL"/>
        </w:rPr>
        <w:t xml:space="preserve"> </w:t>
      </w:r>
      <w:r>
        <w:rPr>
          <w:lang w:val="en-NL"/>
        </w:rPr>
        <w:t>and ‘new gun’</w:t>
      </w:r>
      <w:r w:rsidR="00183481">
        <w:rPr>
          <w:lang w:val="en-NL"/>
        </w:rPr>
        <w:t xml:space="preserve"> and ‘new comms’</w:t>
      </w:r>
      <w:r>
        <w:rPr>
          <w:lang w:val="en-NL"/>
        </w:rPr>
        <w:t xml:space="preserve"> (output of </w:t>
      </w:r>
      <w:proofErr w:type="spellStart"/>
      <w:r>
        <w:rPr>
          <w:lang w:val="en-NL"/>
        </w:rPr>
        <w:t>teacher_combine_b</w:t>
      </w:r>
      <w:proofErr w:type="spellEnd"/>
      <w:r>
        <w:rPr>
          <w:lang w:val="en-NL"/>
        </w:rPr>
        <w:t xml:space="preserve"> with </w:t>
      </w:r>
      <w:r w:rsidR="00124D61">
        <w:rPr>
          <w:lang w:val="en-NL"/>
        </w:rPr>
        <w:t>‘old</w:t>
      </w:r>
      <w:r w:rsidR="00D34EAC">
        <w:rPr>
          <w:lang w:val="en-NL"/>
        </w:rPr>
        <w:t xml:space="preserve"> </w:t>
      </w:r>
      <w:r w:rsidR="00124D61">
        <w:rPr>
          <w:lang w:val="en-NL"/>
        </w:rPr>
        <w:t>gun’</w:t>
      </w:r>
      <w:r w:rsidR="00183481">
        <w:rPr>
          <w:lang w:val="en-NL"/>
        </w:rPr>
        <w:t xml:space="preserve">, </w:t>
      </w:r>
      <w:r w:rsidR="007C0B7F">
        <w:rPr>
          <w:lang w:val="en-NL"/>
        </w:rPr>
        <w:t xml:space="preserve">‘old comms’, </w:t>
      </w:r>
      <w:proofErr w:type="spellStart"/>
      <w:r w:rsidR="00D34EAC">
        <w:rPr>
          <w:lang w:val="en-NL"/>
        </w:rPr>
        <w:t>meas_out_b</w:t>
      </w:r>
      <w:proofErr w:type="spellEnd"/>
      <w:r w:rsidR="00D34EAC">
        <w:rPr>
          <w:lang w:val="en-NL"/>
        </w:rPr>
        <w:t xml:space="preserve">[d] </w:t>
      </w:r>
      <w:r>
        <w:rPr>
          <w:lang w:val="en-NL"/>
        </w:rPr>
        <w:t xml:space="preserve">as input). </w:t>
      </w:r>
      <w:r w:rsidR="00BC10C4">
        <w:rPr>
          <w:lang w:val="en-NL"/>
        </w:rPr>
        <w:t xml:space="preserve">We now have an array of comms, an array of guns, an array of </w:t>
      </w:r>
      <w:proofErr w:type="spellStart"/>
      <w:r w:rsidR="00BC10C4">
        <w:rPr>
          <w:lang w:val="en-NL"/>
        </w:rPr>
        <w:t>meas_in_b</w:t>
      </w:r>
      <w:proofErr w:type="spellEnd"/>
      <w:r w:rsidR="00BC10C4">
        <w:rPr>
          <w:lang w:val="en-NL"/>
        </w:rPr>
        <w:t xml:space="preserve"> and an array of </w:t>
      </w:r>
      <w:proofErr w:type="spellStart"/>
      <w:r w:rsidR="00BC10C4">
        <w:rPr>
          <w:lang w:val="en-NL"/>
        </w:rPr>
        <w:t>meas_out_b</w:t>
      </w:r>
      <w:proofErr w:type="spellEnd"/>
      <w:r w:rsidR="00A57F15">
        <w:rPr>
          <w:lang w:val="en-NL"/>
        </w:rPr>
        <w:t>.</w:t>
      </w:r>
    </w:p>
    <w:p w14:paraId="0CEEC8AD" w14:textId="280329ED" w:rsidR="009644B5" w:rsidRPr="00B07F60" w:rsidRDefault="00A57F15" w:rsidP="006522A4">
      <w:pPr>
        <w:pStyle w:val="ListParagraph"/>
        <w:numPr>
          <w:ilvl w:val="0"/>
          <w:numId w:val="28"/>
        </w:numPr>
        <w:rPr>
          <w:lang w:val="en-NL"/>
        </w:rPr>
      </w:pPr>
      <w:r>
        <w:rPr>
          <w:lang w:val="en-NL"/>
        </w:rPr>
        <w:t>Generate the shoot bit from the last comms. This is a single bit and not a structure of length d!</w:t>
      </w:r>
    </w:p>
    <w:p w14:paraId="2CF11A3D" w14:textId="77777777" w:rsidR="00F473DA" w:rsidRDefault="00F473DA" w:rsidP="00233AAF">
      <w:pPr>
        <w:pStyle w:val="Heading3"/>
      </w:pPr>
      <w:r w:rsidRPr="00F473DA">
        <w:lastRenderedPageBreak/>
        <w:t>Canonical dataset fields (storage)</w:t>
      </w:r>
    </w:p>
    <w:p w14:paraId="003F83A4" w14:textId="53C55552" w:rsidR="00B07F60" w:rsidRDefault="00B07F60" w:rsidP="00B07F60">
      <w:proofErr w:type="spellStart"/>
      <w:r>
        <w:t>L_d</w:t>
      </w:r>
      <w:proofErr w:type="spellEnd"/>
      <w:r>
        <w:t xml:space="preserve"> indic</w:t>
      </w:r>
      <w:r w:rsidR="006C4829">
        <w:t>a</w:t>
      </w:r>
      <w:r>
        <w:t xml:space="preserve">tes the </w:t>
      </w:r>
      <w:r w:rsidR="005453F0">
        <w:t>field/gun size at every layer. For first layer this is equal to n2. Size is halved for every iteration</w:t>
      </w:r>
      <w:r w:rsidR="00C12B68">
        <w:t xml:space="preserve"> until the lowest value </w:t>
      </w:r>
      <w:r w:rsidR="007D5485">
        <w:t>of</w:t>
      </w:r>
      <w:r w:rsidR="00C12B68">
        <w:t xml:space="preserve"> </w:t>
      </w:r>
      <w:proofErr w:type="spellStart"/>
      <w:r w:rsidR="007D5485">
        <w:t>L_d</w:t>
      </w:r>
      <w:proofErr w:type="spellEnd"/>
      <w:r w:rsidR="007D5485">
        <w:t xml:space="preserve"> is 2</w:t>
      </w:r>
    </w:p>
    <w:p w14:paraId="5AFABDDA" w14:textId="77777777" w:rsidR="001A1A0F" w:rsidRDefault="005453F0" w:rsidP="00B07F60">
      <w:proofErr w:type="spellStart"/>
      <w:r>
        <w:t>k_d</w:t>
      </w:r>
      <w:proofErr w:type="spellEnd"/>
      <w:r>
        <w:t xml:space="preserve"> indicates the size of the shared resource (</w:t>
      </w:r>
      <w:proofErr w:type="spellStart"/>
      <w:r>
        <w:t>PRAssistedReplay</w:t>
      </w:r>
      <w:proofErr w:type="spellEnd"/>
      <w:r>
        <w:t xml:space="preserve">). This is </w:t>
      </w:r>
      <w:proofErr w:type="spellStart"/>
      <w:r w:rsidR="00124BA7">
        <w:t>L_d</w:t>
      </w:r>
      <w:proofErr w:type="spellEnd"/>
      <w:r w:rsidR="00124BA7">
        <w:t>/2 for every layer</w:t>
      </w:r>
      <w:r w:rsidR="00FA2377">
        <w:t xml:space="preserve">. The last layer (where </w:t>
      </w:r>
      <w:proofErr w:type="spellStart"/>
      <w:r w:rsidR="00FA2377">
        <w:t>L_d</w:t>
      </w:r>
      <w:proofErr w:type="spellEnd"/>
      <w:r w:rsidR="00FA2377">
        <w:t xml:space="preserve"> is equal to </w:t>
      </w:r>
      <w:r w:rsidR="007D5485">
        <w:t>2</w:t>
      </w:r>
      <w:r w:rsidR="00FA2377">
        <w:t xml:space="preserve"> </w:t>
      </w:r>
      <w:r w:rsidR="007D5485">
        <w:t xml:space="preserve">had </w:t>
      </w:r>
      <w:proofErr w:type="spellStart"/>
      <w:r w:rsidR="007D5485">
        <w:t>k_d</w:t>
      </w:r>
      <w:proofErr w:type="spellEnd"/>
      <w:r w:rsidR="007D5485">
        <w:t xml:space="preserve"> equal to 1</w:t>
      </w:r>
      <w:r w:rsidR="00FA2377">
        <w:t>).</w:t>
      </w:r>
      <w:r w:rsidR="007D5485">
        <w:t xml:space="preserve"> </w:t>
      </w:r>
    </w:p>
    <w:p w14:paraId="7BD66F09" w14:textId="49DD0310" w:rsidR="005453F0" w:rsidRPr="00B07F60" w:rsidRDefault="007D5485" w:rsidP="00B07F60">
      <w:r>
        <w:t>(Note to avoid confusion: The last l</w:t>
      </w:r>
      <w:r w:rsidR="00446EF0">
        <w:t>a</w:t>
      </w:r>
      <w:r>
        <w:t>yer in the pyramid produces a new field/new gun of size 1. This determines the output of the model and is not the input of a new layer</w:t>
      </w:r>
      <w:r w:rsidR="001A1A0F">
        <w:t>)</w:t>
      </w:r>
    </w:p>
    <w:p w14:paraId="388865CF" w14:textId="77777777" w:rsidR="00F473DA" w:rsidRPr="00F473DA" w:rsidRDefault="00F473DA" w:rsidP="00F473DA">
      <w:pPr>
        <w:rPr>
          <w:lang w:val="en-NL"/>
        </w:rPr>
      </w:pPr>
      <w:r w:rsidRPr="00F473DA">
        <w:rPr>
          <w:lang w:val="en-NL"/>
        </w:rPr>
        <w:t>Store everything in binary {0,1} only (no scaling, no logits). Scaling/logit conversion is preprocessing.</w:t>
      </w:r>
    </w:p>
    <w:p w14:paraId="63B69342" w14:textId="38E58DAD" w:rsidR="00F473DA" w:rsidRPr="00F473DA" w:rsidRDefault="00974827" w:rsidP="006522A4">
      <w:pPr>
        <w:numPr>
          <w:ilvl w:val="0"/>
          <w:numId w:val="26"/>
        </w:numPr>
        <w:rPr>
          <w:lang w:val="en-NL"/>
        </w:rPr>
      </w:pPr>
      <w:r>
        <w:rPr>
          <w:lang w:val="en-NL"/>
        </w:rPr>
        <w:t>f</w:t>
      </w:r>
      <w:r w:rsidR="00F473DA" w:rsidRPr="00F473DA">
        <w:rPr>
          <w:lang w:val="en-NL"/>
        </w:rPr>
        <w:t>ield</w:t>
      </w:r>
      <w:r w:rsidR="00E6497A">
        <w:rPr>
          <w:lang w:val="en-NL"/>
        </w:rPr>
        <w:t>[d</w:t>
      </w:r>
      <w:proofErr w:type="gramStart"/>
      <w:r w:rsidR="00E6497A">
        <w:rPr>
          <w:lang w:val="en-NL"/>
        </w:rPr>
        <w:t>]</w:t>
      </w:r>
      <w:r w:rsidR="00F473DA" w:rsidRPr="00F473DA">
        <w:rPr>
          <w:lang w:val="en-NL"/>
        </w:rPr>
        <w:t xml:space="preserve"> :</w:t>
      </w:r>
      <w:proofErr w:type="gramEnd"/>
      <w:r w:rsidR="00F473DA" w:rsidRPr="00F473DA">
        <w:rPr>
          <w:lang w:val="en-NL"/>
        </w:rPr>
        <w:t xml:space="preserve"> {0,1}, shape (</w:t>
      </w:r>
      <w:proofErr w:type="spellStart"/>
      <w:r w:rsidR="00BE0C0C">
        <w:rPr>
          <w:lang w:val="en-NL"/>
        </w:rPr>
        <w:t>L_d</w:t>
      </w:r>
      <w:proofErr w:type="spellEnd"/>
      <w:r w:rsidR="00F473DA" w:rsidRPr="00F473DA">
        <w:rPr>
          <w:lang w:val="en-NL"/>
        </w:rPr>
        <w:t>,)</w:t>
      </w:r>
      <w:r w:rsidR="00064458">
        <w:rPr>
          <w:lang w:val="en-NL"/>
        </w:rPr>
        <w:t xml:space="preserve"> </w:t>
      </w:r>
      <w:r w:rsidR="00064458" w:rsidRPr="00F473DA">
        <w:rPr>
          <w:lang w:val="en-NL"/>
        </w:rPr>
        <w:t>for d=</w:t>
      </w:r>
      <w:proofErr w:type="gramStart"/>
      <w:r w:rsidR="00064458" w:rsidRPr="00F473DA">
        <w:rPr>
          <w:lang w:val="en-NL"/>
        </w:rPr>
        <w:t>0..</w:t>
      </w:r>
      <w:proofErr w:type="gramEnd"/>
      <w:r w:rsidR="00064458" w:rsidRPr="00F473DA">
        <w:rPr>
          <w:lang w:val="en-NL"/>
        </w:rPr>
        <w:t>depth-1</w:t>
      </w:r>
    </w:p>
    <w:p w14:paraId="6E3C3BBE" w14:textId="53BCEA14" w:rsidR="00F473DA" w:rsidRPr="00F473DA" w:rsidRDefault="00974827" w:rsidP="006522A4">
      <w:pPr>
        <w:numPr>
          <w:ilvl w:val="0"/>
          <w:numId w:val="26"/>
        </w:numPr>
        <w:rPr>
          <w:lang w:val="en-NL"/>
        </w:rPr>
      </w:pPr>
      <w:r>
        <w:rPr>
          <w:lang w:val="en-NL"/>
        </w:rPr>
        <w:t>g</w:t>
      </w:r>
      <w:r w:rsidR="00F473DA" w:rsidRPr="00F473DA">
        <w:rPr>
          <w:lang w:val="en-NL"/>
        </w:rPr>
        <w:t>un</w:t>
      </w:r>
      <w:r>
        <w:rPr>
          <w:lang w:val="en-NL"/>
        </w:rPr>
        <w:t>[d</w:t>
      </w:r>
      <w:proofErr w:type="gramStart"/>
      <w:r>
        <w:rPr>
          <w:lang w:val="en-NL"/>
        </w:rPr>
        <w:t>]</w:t>
      </w:r>
      <w:r w:rsidR="00F473DA" w:rsidRPr="00F473DA">
        <w:rPr>
          <w:lang w:val="en-NL"/>
        </w:rPr>
        <w:t xml:space="preserve"> :</w:t>
      </w:r>
      <w:proofErr w:type="gramEnd"/>
      <w:r w:rsidR="00F473DA" w:rsidRPr="00F473DA">
        <w:rPr>
          <w:lang w:val="en-NL"/>
        </w:rPr>
        <w:t xml:space="preserve"> {0,1}, shape (</w:t>
      </w:r>
      <w:proofErr w:type="spellStart"/>
      <w:r w:rsidR="00BE0C0C">
        <w:rPr>
          <w:lang w:val="en-NL"/>
        </w:rPr>
        <w:t>L_d</w:t>
      </w:r>
      <w:proofErr w:type="spellEnd"/>
      <w:r w:rsidR="00F473DA" w:rsidRPr="00F473DA">
        <w:rPr>
          <w:lang w:val="en-NL"/>
        </w:rPr>
        <w:t>,) (one-hot)</w:t>
      </w:r>
      <w:r w:rsidR="00064458">
        <w:rPr>
          <w:lang w:val="en-NL"/>
        </w:rPr>
        <w:t xml:space="preserve"> </w:t>
      </w:r>
      <w:r w:rsidR="00064458" w:rsidRPr="00F473DA">
        <w:rPr>
          <w:lang w:val="en-NL"/>
        </w:rPr>
        <w:t>for d=</w:t>
      </w:r>
      <w:proofErr w:type="gramStart"/>
      <w:r w:rsidR="00064458" w:rsidRPr="00F473DA">
        <w:rPr>
          <w:lang w:val="en-NL"/>
        </w:rPr>
        <w:t>0..</w:t>
      </w:r>
      <w:proofErr w:type="gramEnd"/>
      <w:r w:rsidR="00064458" w:rsidRPr="00F473DA">
        <w:rPr>
          <w:lang w:val="en-NL"/>
        </w:rPr>
        <w:t>depth-1</w:t>
      </w:r>
    </w:p>
    <w:p w14:paraId="17CCD007" w14:textId="19F561CF" w:rsidR="00F473DA" w:rsidRPr="00F473DA" w:rsidRDefault="00B027A3" w:rsidP="006522A4">
      <w:pPr>
        <w:numPr>
          <w:ilvl w:val="0"/>
          <w:numId w:val="26"/>
        </w:numPr>
        <w:rPr>
          <w:lang w:val="en-NL"/>
        </w:rPr>
      </w:pPr>
      <w:proofErr w:type="spellStart"/>
      <w:r>
        <w:rPr>
          <w:lang w:val="en-NL"/>
        </w:rPr>
        <w:t>meas_out_a</w:t>
      </w:r>
      <w:proofErr w:type="spellEnd"/>
      <w:r w:rsidR="00F473DA" w:rsidRPr="00F473DA">
        <w:rPr>
          <w:lang w:val="en-NL"/>
        </w:rPr>
        <w:t>[d</w:t>
      </w:r>
      <w:proofErr w:type="gramStart"/>
      <w:r w:rsidR="00F473DA" w:rsidRPr="00F473DA">
        <w:rPr>
          <w:lang w:val="en-NL"/>
        </w:rPr>
        <w:t>] :</w:t>
      </w:r>
      <w:proofErr w:type="gramEnd"/>
      <w:r w:rsidR="00F473DA" w:rsidRPr="00F473DA">
        <w:rPr>
          <w:lang w:val="en-NL"/>
        </w:rPr>
        <w:t xml:space="preserve"> {0,1}, shape (</w:t>
      </w:r>
      <w:proofErr w:type="spellStart"/>
      <w:r w:rsidR="00F473DA" w:rsidRPr="00F473DA">
        <w:rPr>
          <w:lang w:val="en-NL"/>
        </w:rPr>
        <w:t>k_d</w:t>
      </w:r>
      <w:proofErr w:type="spellEnd"/>
      <w:r w:rsidR="00F473DA" w:rsidRPr="00F473DA">
        <w:rPr>
          <w:lang w:val="en-NL"/>
        </w:rPr>
        <w:t>,), for d=</w:t>
      </w:r>
      <w:proofErr w:type="gramStart"/>
      <w:r w:rsidR="00F473DA" w:rsidRPr="00F473DA">
        <w:rPr>
          <w:lang w:val="en-NL"/>
        </w:rPr>
        <w:t>0..</w:t>
      </w:r>
      <w:proofErr w:type="gramEnd"/>
      <w:r w:rsidR="00F473DA" w:rsidRPr="00F473DA">
        <w:rPr>
          <w:lang w:val="en-NL"/>
        </w:rPr>
        <w:t>depth-1</w:t>
      </w:r>
    </w:p>
    <w:p w14:paraId="27555484" w14:textId="77777777" w:rsidR="00F473DA" w:rsidRPr="00F473DA" w:rsidRDefault="00F473DA" w:rsidP="006522A4">
      <w:pPr>
        <w:numPr>
          <w:ilvl w:val="1"/>
          <w:numId w:val="26"/>
        </w:numPr>
        <w:rPr>
          <w:lang w:val="en-NL"/>
        </w:rPr>
      </w:pPr>
      <w:r w:rsidRPr="00F473DA">
        <w:rPr>
          <w:lang w:val="en-NL"/>
        </w:rPr>
        <w:t>meaning: first measurement outcome (A-side replay outcome)</w:t>
      </w:r>
    </w:p>
    <w:p w14:paraId="0F9819BB" w14:textId="29D582E8" w:rsidR="00F473DA" w:rsidRPr="00F473DA" w:rsidRDefault="00F473DA" w:rsidP="006522A4">
      <w:pPr>
        <w:numPr>
          <w:ilvl w:val="0"/>
          <w:numId w:val="26"/>
        </w:numPr>
        <w:rPr>
          <w:lang w:val="en-NL"/>
        </w:rPr>
      </w:pPr>
      <w:proofErr w:type="spellStart"/>
      <w:r w:rsidRPr="00F473DA">
        <w:rPr>
          <w:lang w:val="en-NL"/>
        </w:rPr>
        <w:t>meas</w:t>
      </w:r>
      <w:r w:rsidR="00B027A3">
        <w:rPr>
          <w:lang w:val="en-NL"/>
        </w:rPr>
        <w:t>_in_a</w:t>
      </w:r>
      <w:proofErr w:type="spellEnd"/>
      <w:r w:rsidRPr="00F473DA">
        <w:rPr>
          <w:lang w:val="en-NL"/>
        </w:rPr>
        <w:t>[d</w:t>
      </w:r>
      <w:proofErr w:type="gramStart"/>
      <w:r w:rsidRPr="00F473DA">
        <w:rPr>
          <w:lang w:val="en-NL"/>
        </w:rPr>
        <w:t>] :</w:t>
      </w:r>
      <w:proofErr w:type="gramEnd"/>
      <w:r w:rsidRPr="00F473DA">
        <w:rPr>
          <w:lang w:val="en-NL"/>
        </w:rPr>
        <w:t xml:space="preserve"> {0,1}, shape (</w:t>
      </w:r>
      <w:proofErr w:type="spellStart"/>
      <w:r w:rsidRPr="00F473DA">
        <w:rPr>
          <w:lang w:val="en-NL"/>
        </w:rPr>
        <w:t>k_d</w:t>
      </w:r>
      <w:proofErr w:type="spellEnd"/>
      <w:r w:rsidRPr="00F473DA">
        <w:rPr>
          <w:lang w:val="en-NL"/>
        </w:rPr>
        <w:t>,)</w:t>
      </w:r>
    </w:p>
    <w:p w14:paraId="591FE33D" w14:textId="3D71E33F" w:rsidR="00F473DA" w:rsidRPr="00F473DA" w:rsidRDefault="00F473DA" w:rsidP="006522A4">
      <w:pPr>
        <w:numPr>
          <w:ilvl w:val="1"/>
          <w:numId w:val="26"/>
        </w:numPr>
        <w:rPr>
          <w:lang w:val="en-NL"/>
        </w:rPr>
      </w:pPr>
      <w:r w:rsidRPr="00F473DA">
        <w:rPr>
          <w:lang w:val="en-NL"/>
        </w:rPr>
        <w:t xml:space="preserve">meaning: measurement setting/input A at level d (the thing your </w:t>
      </w:r>
      <w:proofErr w:type="spellStart"/>
      <w:r w:rsidRPr="00F473DA">
        <w:rPr>
          <w:lang w:val="en-NL"/>
        </w:rPr>
        <w:t>model</w:t>
      </w:r>
      <w:r w:rsidR="00E353F0">
        <w:rPr>
          <w:lang w:val="en-NL"/>
        </w:rPr>
        <w:t>A</w:t>
      </w:r>
      <w:proofErr w:type="spellEnd"/>
      <w:r w:rsidR="00E353F0">
        <w:rPr>
          <w:lang w:val="en-NL"/>
        </w:rPr>
        <w:t xml:space="preserve"> measurement layer</w:t>
      </w:r>
      <w:r w:rsidRPr="00F473DA">
        <w:rPr>
          <w:lang w:val="en-NL"/>
        </w:rPr>
        <w:t xml:space="preserve"> predicts as logits)</w:t>
      </w:r>
    </w:p>
    <w:p w14:paraId="375D7FDD" w14:textId="2FD1F518" w:rsidR="00F473DA" w:rsidRPr="00F473DA" w:rsidRDefault="00F473DA" w:rsidP="006522A4">
      <w:pPr>
        <w:numPr>
          <w:ilvl w:val="0"/>
          <w:numId w:val="26"/>
        </w:numPr>
        <w:rPr>
          <w:lang w:val="en-NL"/>
        </w:rPr>
      </w:pPr>
      <w:proofErr w:type="spellStart"/>
      <w:r w:rsidRPr="00F473DA">
        <w:rPr>
          <w:lang w:val="en-NL"/>
        </w:rPr>
        <w:t>meas</w:t>
      </w:r>
      <w:r w:rsidR="00B027A3">
        <w:rPr>
          <w:lang w:val="en-NL"/>
        </w:rPr>
        <w:t>_in</w:t>
      </w:r>
      <w:proofErr w:type="spellEnd"/>
      <w:r w:rsidR="00B027A3">
        <w:rPr>
          <w:lang w:val="en-NL"/>
        </w:rPr>
        <w:t xml:space="preserve"> _b</w:t>
      </w:r>
      <w:r w:rsidRPr="00F473DA">
        <w:rPr>
          <w:lang w:val="en-NL"/>
        </w:rPr>
        <w:t>[d</w:t>
      </w:r>
      <w:proofErr w:type="gramStart"/>
      <w:r w:rsidRPr="00F473DA">
        <w:rPr>
          <w:lang w:val="en-NL"/>
        </w:rPr>
        <w:t>] :</w:t>
      </w:r>
      <w:proofErr w:type="gramEnd"/>
      <w:r w:rsidRPr="00F473DA">
        <w:rPr>
          <w:lang w:val="en-NL"/>
        </w:rPr>
        <w:t xml:space="preserve"> {0,1}, shape (</w:t>
      </w:r>
      <w:proofErr w:type="spellStart"/>
      <w:r w:rsidRPr="00F473DA">
        <w:rPr>
          <w:lang w:val="en-NL"/>
        </w:rPr>
        <w:t>k_d</w:t>
      </w:r>
      <w:proofErr w:type="spellEnd"/>
      <w:r w:rsidRPr="00F473DA">
        <w:rPr>
          <w:lang w:val="en-NL"/>
        </w:rPr>
        <w:t>,)</w:t>
      </w:r>
    </w:p>
    <w:p w14:paraId="18FF1FEC" w14:textId="56BC01E6" w:rsidR="00F473DA" w:rsidRPr="00F473DA" w:rsidRDefault="00F473DA" w:rsidP="006522A4">
      <w:pPr>
        <w:numPr>
          <w:ilvl w:val="1"/>
          <w:numId w:val="26"/>
        </w:numPr>
        <w:rPr>
          <w:lang w:val="en-NL"/>
        </w:rPr>
      </w:pPr>
      <w:r w:rsidRPr="00F473DA">
        <w:rPr>
          <w:lang w:val="en-NL"/>
        </w:rPr>
        <w:t>meaning: measurement setting/input B at level d (</w:t>
      </w:r>
      <w:r w:rsidR="00E73F0E" w:rsidRPr="00F473DA">
        <w:rPr>
          <w:lang w:val="en-NL"/>
        </w:rPr>
        <w:t xml:space="preserve">the thing your </w:t>
      </w:r>
      <w:proofErr w:type="spellStart"/>
      <w:r w:rsidR="00E73F0E" w:rsidRPr="00F473DA">
        <w:rPr>
          <w:lang w:val="en-NL"/>
        </w:rPr>
        <w:t>model</w:t>
      </w:r>
      <w:r w:rsidR="00E73F0E">
        <w:rPr>
          <w:lang w:val="en-NL"/>
        </w:rPr>
        <w:t>B</w:t>
      </w:r>
      <w:proofErr w:type="spellEnd"/>
      <w:r w:rsidR="00E73F0E">
        <w:rPr>
          <w:lang w:val="en-NL"/>
        </w:rPr>
        <w:t xml:space="preserve"> measurement layer</w:t>
      </w:r>
      <w:r w:rsidR="00E73F0E" w:rsidRPr="00F473DA">
        <w:rPr>
          <w:lang w:val="en-NL"/>
        </w:rPr>
        <w:t xml:space="preserve"> predicts as logits</w:t>
      </w:r>
      <w:r w:rsidRPr="00F473DA">
        <w:rPr>
          <w:lang w:val="en-NL"/>
        </w:rPr>
        <w:t>)</w:t>
      </w:r>
    </w:p>
    <w:p w14:paraId="0E786406" w14:textId="77777777" w:rsidR="00F473DA" w:rsidRPr="00F473DA" w:rsidRDefault="00F473DA" w:rsidP="006522A4">
      <w:pPr>
        <w:numPr>
          <w:ilvl w:val="0"/>
          <w:numId w:val="26"/>
        </w:numPr>
        <w:rPr>
          <w:lang w:val="en-NL"/>
        </w:rPr>
      </w:pPr>
      <w:proofErr w:type="gramStart"/>
      <w:r w:rsidRPr="00F473DA">
        <w:rPr>
          <w:lang w:val="en-NL"/>
        </w:rPr>
        <w:t>comms :</w:t>
      </w:r>
      <w:proofErr w:type="gramEnd"/>
      <w:r w:rsidRPr="00F473DA">
        <w:rPr>
          <w:lang w:val="en-NL"/>
        </w:rPr>
        <w:t xml:space="preserve"> {0,1}, shape (m,)</w:t>
      </w:r>
    </w:p>
    <w:p w14:paraId="3BA1F200" w14:textId="77777777" w:rsidR="00F473DA" w:rsidRPr="00F473DA" w:rsidRDefault="00F473DA" w:rsidP="006522A4">
      <w:pPr>
        <w:numPr>
          <w:ilvl w:val="0"/>
          <w:numId w:val="26"/>
        </w:numPr>
        <w:rPr>
          <w:lang w:val="en-NL"/>
        </w:rPr>
      </w:pPr>
      <w:proofErr w:type="gramStart"/>
      <w:r w:rsidRPr="00F473DA">
        <w:rPr>
          <w:lang w:val="en-NL"/>
        </w:rPr>
        <w:t>shoot :</w:t>
      </w:r>
      <w:proofErr w:type="gramEnd"/>
      <w:r w:rsidRPr="00F473DA">
        <w:rPr>
          <w:lang w:val="en-NL"/>
        </w:rPr>
        <w:t xml:space="preserve"> {0,1}, shape (1,)</w:t>
      </w:r>
    </w:p>
    <w:p w14:paraId="4ECDD034" w14:textId="77777777" w:rsidR="00F473DA" w:rsidRPr="00F473DA" w:rsidRDefault="00F473DA" w:rsidP="00233AAF">
      <w:pPr>
        <w:pStyle w:val="Heading3"/>
        <w:rPr>
          <w:lang w:val="en-NL"/>
        </w:rPr>
      </w:pPr>
      <w:r w:rsidRPr="00F473DA">
        <w:rPr>
          <w:lang w:val="en-NL"/>
        </w:rPr>
        <w:t xml:space="preserve">Deterministic preprocessing (always </w:t>
      </w:r>
      <w:proofErr w:type="spellStart"/>
      <w:r w:rsidRPr="00F473DA">
        <w:rPr>
          <w:lang w:val="en-NL"/>
        </w:rPr>
        <w:t>th</w:t>
      </w:r>
      <w:proofErr w:type="spellEnd"/>
      <w:r w:rsidRPr="00F473DA">
        <w:t>e same)</w:t>
      </w:r>
    </w:p>
    <w:p w14:paraId="48B92B70" w14:textId="77777777" w:rsidR="00F473DA" w:rsidRPr="00F473DA" w:rsidRDefault="00F473DA" w:rsidP="00F473DA">
      <w:pPr>
        <w:rPr>
          <w:lang w:val="en-NL"/>
        </w:rPr>
      </w:pPr>
      <w:r w:rsidRPr="00F473DA">
        <w:rPr>
          <w:lang w:val="en-NL"/>
        </w:rPr>
        <w:t>When forming model inputs/targets:</w:t>
      </w:r>
    </w:p>
    <w:p w14:paraId="02C44BA5" w14:textId="77777777" w:rsidR="00F473DA" w:rsidRPr="00F473DA" w:rsidRDefault="00F473DA" w:rsidP="006522A4">
      <w:pPr>
        <w:numPr>
          <w:ilvl w:val="0"/>
          <w:numId w:val="27"/>
        </w:numPr>
        <w:rPr>
          <w:lang w:val="en-NL"/>
        </w:rPr>
      </w:pPr>
      <w:r w:rsidRPr="00F473DA">
        <w:rPr>
          <w:lang w:val="en-NL"/>
        </w:rPr>
        <w:t>scaled(x) = x - 0.5 → {-0.</w:t>
      </w:r>
      <w:proofErr w:type="gramStart"/>
      <w:r w:rsidRPr="00F473DA">
        <w:rPr>
          <w:lang w:val="en-NL"/>
        </w:rPr>
        <w:t>5,+</w:t>
      </w:r>
      <w:proofErr w:type="gramEnd"/>
      <w:r w:rsidRPr="00F473DA">
        <w:rPr>
          <w:lang w:val="en-NL"/>
        </w:rPr>
        <w:t>0.5}</w:t>
      </w:r>
    </w:p>
    <w:p w14:paraId="6D2F5092" w14:textId="42EF1BEB" w:rsidR="00F473DA" w:rsidRPr="0095151E" w:rsidRDefault="0095151E" w:rsidP="0095151E">
      <w:pPr>
        <w:pStyle w:val="ListParagraph"/>
        <w:numPr>
          <w:ilvl w:val="0"/>
          <w:numId w:val="27"/>
        </w:numPr>
        <w:rPr>
          <w:lang w:val="en-NL"/>
        </w:rPr>
      </w:pPr>
      <w:proofErr w:type="spellStart"/>
      <w:r w:rsidRPr="0095151E">
        <w:rPr>
          <w:lang w:val="en-NL"/>
        </w:rPr>
        <w:t>hard_logit</w:t>
      </w:r>
      <w:proofErr w:type="spellEnd"/>
      <w:r w:rsidRPr="0095151E">
        <w:rPr>
          <w:lang w:val="en-NL"/>
        </w:rPr>
        <w:t>(x): maps {0,1} to {−</w:t>
      </w:r>
      <w:proofErr w:type="gramStart"/>
      <w:r w:rsidRPr="0095151E">
        <w:t>β</w:t>
      </w:r>
      <w:r w:rsidRPr="0095151E">
        <w:rPr>
          <w:lang w:val="en-NL"/>
        </w:rPr>
        <w:t>,+</w:t>
      </w:r>
      <w:proofErr w:type="gramEnd"/>
      <w:r w:rsidRPr="0095151E">
        <w:t>β</w:t>
      </w:r>
      <w:r w:rsidRPr="0095151E">
        <w:rPr>
          <w:lang w:val="en-NL"/>
        </w:rPr>
        <w:t xml:space="preserve">} elementwise, i.e., </w:t>
      </w:r>
      <w:proofErr w:type="spellStart"/>
      <w:r w:rsidRPr="0095151E">
        <w:rPr>
          <w:lang w:val="en-NL"/>
        </w:rPr>
        <w:t>hard_</w:t>
      </w:r>
      <w:proofErr w:type="gramStart"/>
      <w:r w:rsidRPr="0095151E">
        <w:rPr>
          <w:lang w:val="en-NL"/>
        </w:rPr>
        <w:t>logit</w:t>
      </w:r>
      <w:proofErr w:type="spellEnd"/>
      <w:r w:rsidRPr="0095151E">
        <w:rPr>
          <w:lang w:val="en-NL"/>
        </w:rPr>
        <w:t>(0)=</w:t>
      </w:r>
      <w:proofErr w:type="gramEnd"/>
      <w:r w:rsidRPr="0095151E">
        <w:rPr>
          <w:lang w:val="en-NL"/>
        </w:rPr>
        <w:t>−</w:t>
      </w:r>
      <w:r w:rsidRPr="0095151E">
        <w:t>β</w:t>
      </w:r>
      <w:r w:rsidRPr="0095151E">
        <w:rPr>
          <w:lang w:val="en-NL"/>
        </w:rPr>
        <w:t xml:space="preserve"> and </w:t>
      </w:r>
      <w:proofErr w:type="spellStart"/>
      <w:r w:rsidRPr="0095151E">
        <w:rPr>
          <w:lang w:val="en-NL"/>
        </w:rPr>
        <w:t>hard_</w:t>
      </w:r>
      <w:proofErr w:type="gramStart"/>
      <w:r w:rsidRPr="0095151E">
        <w:rPr>
          <w:lang w:val="en-NL"/>
        </w:rPr>
        <w:t>logit</w:t>
      </w:r>
      <w:proofErr w:type="spellEnd"/>
      <w:r w:rsidRPr="0095151E">
        <w:rPr>
          <w:lang w:val="en-NL"/>
        </w:rPr>
        <w:t>(1)=</w:t>
      </w:r>
      <w:proofErr w:type="gramEnd"/>
      <w:r w:rsidRPr="0095151E">
        <w:rPr>
          <w:lang w:val="en-NL"/>
        </w:rPr>
        <w:t>+</w:t>
      </w:r>
      <w:r w:rsidRPr="0095151E">
        <w:t>β</w:t>
      </w:r>
      <w:r w:rsidRPr="0095151E">
        <w:rPr>
          <w:lang w:val="en-NL"/>
        </w:rPr>
        <w:t xml:space="preserve"> (fixed </w:t>
      </w:r>
      <w:r w:rsidRPr="0095151E">
        <w:t>β</w:t>
      </w:r>
      <w:r w:rsidRPr="0095151E">
        <w:rPr>
          <w:lang w:val="en-NL"/>
        </w:rPr>
        <w:t>, e.g. 10).</w:t>
      </w:r>
    </w:p>
    <w:p w14:paraId="54716861" w14:textId="309BDDBF" w:rsidR="00CB06FB" w:rsidRDefault="00CB06FB" w:rsidP="0058523E">
      <w:pPr>
        <w:pStyle w:val="Heading2"/>
      </w:pPr>
      <w:r>
        <w:lastRenderedPageBreak/>
        <w:t>Proposal</w:t>
      </w:r>
    </w:p>
    <w:p w14:paraId="2B6A6EE1" w14:textId="77777777" w:rsidR="00467A3C" w:rsidRDefault="00CB06FB" w:rsidP="00D841C3">
      <w:pPr>
        <w:pStyle w:val="ListParagraph"/>
        <w:numPr>
          <w:ilvl w:val="0"/>
          <w:numId w:val="4"/>
        </w:numPr>
      </w:pPr>
      <w:r>
        <w:t xml:space="preserve">We want to create a </w:t>
      </w:r>
      <w:proofErr w:type="spellStart"/>
      <w:r>
        <w:t>PRAssistedReplay</w:t>
      </w:r>
      <w:proofErr w:type="spellEnd"/>
      <w:r>
        <w:t xml:space="preserve"> where we </w:t>
      </w:r>
      <w:r w:rsidR="00AF3B13">
        <w:t xml:space="preserve">default </w:t>
      </w:r>
      <w:r>
        <w:t xml:space="preserve">remove the random element. </w:t>
      </w:r>
      <w:r w:rsidR="00467A3C">
        <w:t xml:space="preserve">The argument </w:t>
      </w:r>
      <w:proofErr w:type="spellStart"/>
      <w:r w:rsidR="00467A3C">
        <w:t>sr_mode</w:t>
      </w:r>
      <w:proofErr w:type="spellEnd"/>
      <w:r w:rsidR="00467A3C">
        <w:t xml:space="preserve"> determines the behavior of the layer:</w:t>
      </w:r>
    </w:p>
    <w:p w14:paraId="08F5D4B7" w14:textId="4B4BCA66" w:rsidR="00CB06FB" w:rsidRDefault="00467A3C" w:rsidP="00467A3C">
      <w:pPr>
        <w:pStyle w:val="ListParagraph"/>
        <w:numPr>
          <w:ilvl w:val="1"/>
          <w:numId w:val="4"/>
        </w:numPr>
      </w:pPr>
      <w:proofErr w:type="spellStart"/>
      <w:r>
        <w:t>sr_mode</w:t>
      </w:r>
      <w:proofErr w:type="spellEnd"/>
      <w:r>
        <w:t xml:space="preserve"> = ‘replay’: </w:t>
      </w:r>
      <w:r w:rsidR="00CB06FB">
        <w:t>The first measurement outcome is an input. P-high is always 100%. So, the only variable is the second measurement output which is identical to first measurement outcome, unless when the measurement input to first and second measurement are both ‘high’ (0.5/0.5 scaled</w:t>
      </w:r>
      <w:r w:rsidR="00CA7306">
        <w:t>)</w:t>
      </w:r>
      <w:r w:rsidR="00CB06FB">
        <w:t>.</w:t>
      </w:r>
    </w:p>
    <w:p w14:paraId="6A4DB467" w14:textId="60CF79DD" w:rsidR="00CA7306" w:rsidRDefault="00CA7306" w:rsidP="00467A3C">
      <w:pPr>
        <w:pStyle w:val="ListParagraph"/>
        <w:numPr>
          <w:ilvl w:val="1"/>
          <w:numId w:val="4"/>
        </w:numPr>
      </w:pPr>
      <w:proofErr w:type="spellStart"/>
      <w:r>
        <w:t>sr_mode</w:t>
      </w:r>
      <w:proofErr w:type="spellEnd"/>
      <w:r>
        <w:t xml:space="preserve"> = ‘</w:t>
      </w:r>
      <w:r w:rsidR="002F5044">
        <w:t xml:space="preserve">stochastic’: The first measurement is not an </w:t>
      </w:r>
      <w:proofErr w:type="gramStart"/>
      <w:r w:rsidR="002F5044">
        <w:t>input, but</w:t>
      </w:r>
      <w:proofErr w:type="gramEnd"/>
      <w:r w:rsidR="002F5044">
        <w:t xml:space="preserve"> determined randomly. After binarization every </w:t>
      </w:r>
      <w:r w:rsidR="00555271">
        <w:t>‘cell’ in the output of first measurement should be equally likely to be ‘high’ or ‘low</w:t>
      </w:r>
      <w:proofErr w:type="gramStart"/>
      <w:r w:rsidR="00555271">
        <w:t>’ (</w:t>
      </w:r>
      <w:r w:rsidR="002F2F93">
        <w:t>{</w:t>
      </w:r>
      <w:proofErr w:type="gramEnd"/>
      <w:r w:rsidR="00555271">
        <w:t xml:space="preserve">- </w:t>
      </w:r>
      <w:proofErr w:type="gramStart"/>
      <w:r w:rsidR="00555271">
        <w:t>0</w:t>
      </w:r>
      <w:r w:rsidR="002F2F93">
        <w:t>.</w:t>
      </w:r>
      <w:r w:rsidR="00555271">
        <w:t>5</w:t>
      </w:r>
      <w:r w:rsidR="002F2F93">
        <w:t>,+</w:t>
      </w:r>
      <w:proofErr w:type="gramEnd"/>
      <w:r w:rsidR="002F2F93">
        <w:t>0.5}</w:t>
      </w:r>
      <w:r w:rsidR="00555271">
        <w:t xml:space="preserve"> scaled, </w:t>
      </w:r>
      <w:r w:rsidR="002F2F93">
        <w:t>{0,1} binary)</w:t>
      </w:r>
    </w:p>
    <w:p w14:paraId="48D7B5E5" w14:textId="58079E88" w:rsidR="00C50318" w:rsidRPr="002F5044" w:rsidRDefault="00C50318" w:rsidP="002F5044">
      <w:pPr>
        <w:ind w:left="708"/>
        <w:rPr>
          <w:lang w:val="en-NL"/>
        </w:rPr>
      </w:pPr>
      <w:r>
        <w:t xml:space="preserve">(for other models in </w:t>
      </w:r>
      <w:proofErr w:type="spellStart"/>
      <w:r>
        <w:t>QSeaBattle</w:t>
      </w:r>
      <w:proofErr w:type="spellEnd"/>
      <w:r>
        <w:t xml:space="preserve"> we use </w:t>
      </w:r>
      <w:proofErr w:type="spellStart"/>
      <w:r w:rsidRPr="00C50318">
        <w:rPr>
          <w:lang w:val="en-NL"/>
        </w:rPr>
        <w:t>sr_mode</w:t>
      </w:r>
      <w:proofErr w:type="spellEnd"/>
      <w:r>
        <w:rPr>
          <w:lang w:val="en-NL"/>
        </w:rPr>
        <w:t xml:space="preserve"> = </w:t>
      </w:r>
      <w:r w:rsidRPr="00C50318">
        <w:rPr>
          <w:lang w:val="en-NL"/>
        </w:rPr>
        <w:t>"sample" for gameplay / dataset generation (required), or "expected" for analysis.</w:t>
      </w:r>
      <w:r>
        <w:rPr>
          <w:lang w:val="en-NL"/>
        </w:rPr>
        <w:t xml:space="preserve"> In the model defined here binarization happens in the adapters, so </w:t>
      </w:r>
      <w:proofErr w:type="spellStart"/>
      <w:r w:rsidR="000D7CE3">
        <w:t>PRAssistedReplay</w:t>
      </w:r>
      <w:proofErr w:type="spellEnd"/>
      <w:r w:rsidR="000D7CE3">
        <w:t xml:space="preserve"> will always output logits. If needed we can create a utility to binarize just the output of replay for testing purposes, but to avoid confusion we keep the output of replay itself always logits).</w:t>
      </w:r>
    </w:p>
    <w:p w14:paraId="7C86DBC3" w14:textId="0ECCDDED" w:rsidR="00363C0C" w:rsidRDefault="00C536CB" w:rsidP="00D841C3">
      <w:pPr>
        <w:pStyle w:val="ListParagraph"/>
        <w:numPr>
          <w:ilvl w:val="0"/>
          <w:numId w:val="4"/>
        </w:numPr>
      </w:pPr>
      <w:r>
        <w:t xml:space="preserve">We want to rescale the binary inputs to the model (the gun, field and pre-set </w:t>
      </w:r>
      <w:proofErr w:type="spellStart"/>
      <w:r>
        <w:t>PRAssisted</w:t>
      </w:r>
      <w:r w:rsidR="00CB06FB">
        <w:t>Replay</w:t>
      </w:r>
      <w:proofErr w:type="spellEnd"/>
      <w:r>
        <w:t xml:space="preserve"> first measurement results) to +0.5, -0.5. The </w:t>
      </w:r>
      <w:proofErr w:type="spellStart"/>
      <w:r w:rsidR="00CB06FB">
        <w:t>PRAssistedReplay</w:t>
      </w:r>
      <w:proofErr w:type="spellEnd"/>
      <w:r w:rsidR="00CB06FB">
        <w:t xml:space="preserve"> </w:t>
      </w:r>
      <w:r>
        <w:t>layers should accept this scaling and where applicable also output in this scaled format.</w:t>
      </w:r>
      <w:r w:rsidR="00CB06FB">
        <w:t xml:space="preserve"> The replay layers </w:t>
      </w:r>
      <w:proofErr w:type="gramStart"/>
      <w:r w:rsidR="00CB06FB">
        <w:t>have to</w:t>
      </w:r>
      <w:proofErr w:type="gramEnd"/>
      <w:r w:rsidR="00CB06FB">
        <w:t xml:space="preserve"> be differentiable. For first measurement the output is just the input from the training dataset, for </w:t>
      </w:r>
      <w:proofErr w:type="gramStart"/>
      <w:r w:rsidR="00CB06FB">
        <w:t>second</w:t>
      </w:r>
      <w:proofErr w:type="gramEnd"/>
      <w:r w:rsidR="00CB06FB">
        <w:t xml:space="preserve"> we have that first measurement result as input, and logits for </w:t>
      </w:r>
      <w:proofErr w:type="spellStart"/>
      <w:r w:rsidR="00CB06FB">
        <w:t>measurement_A</w:t>
      </w:r>
      <w:proofErr w:type="spellEnd"/>
      <w:r w:rsidR="00CB06FB">
        <w:t xml:space="preserve"> and </w:t>
      </w:r>
      <w:proofErr w:type="spellStart"/>
      <w:r w:rsidR="00CB06FB">
        <w:t>measurement_B</w:t>
      </w:r>
      <w:proofErr w:type="spellEnd"/>
      <w:r w:rsidR="00CB06FB">
        <w:t>. That should lead to a ‘logit’ outcome.</w:t>
      </w:r>
    </w:p>
    <w:p w14:paraId="6F42F356" w14:textId="75111257" w:rsidR="00C536CB" w:rsidRDefault="00C536CB" w:rsidP="00D841C3">
      <w:pPr>
        <w:pStyle w:val="ListParagraph"/>
        <w:numPr>
          <w:ilvl w:val="0"/>
          <w:numId w:val="4"/>
        </w:numPr>
      </w:pPr>
      <w:r>
        <w:t xml:space="preserve">We need a dataset that can be used for training with as inputs [field, gun, replay input, first measurement, second measurement, comms, shoot]. Replay input and first/second measurement are lists with an entry for every level in the pyramid (so have length ‘depth’). The data can be generated from the current </w:t>
      </w:r>
      <w:proofErr w:type="spellStart"/>
      <w:r>
        <w:t>generate</w:t>
      </w:r>
      <w:r w:rsidR="001A5747">
        <w:t>_dataset</w:t>
      </w:r>
      <w:proofErr w:type="spellEnd"/>
      <w:r w:rsidR="001A5747">
        <w:t xml:space="preserve"> in the </w:t>
      </w:r>
      <w:proofErr w:type="gramStart"/>
      <w:r w:rsidR="001A5747">
        <w:t>utilities</w:t>
      </w:r>
      <w:proofErr w:type="gramEnd"/>
      <w:r w:rsidR="001A5747">
        <w:t xml:space="preserve"> module (so, these algorithms are different for </w:t>
      </w:r>
      <w:proofErr w:type="spellStart"/>
      <w:r w:rsidR="001A5747">
        <w:t>pyr</w:t>
      </w:r>
      <w:proofErr w:type="spellEnd"/>
      <w:r w:rsidR="001A5747">
        <w:t xml:space="preserve"> and for </w:t>
      </w:r>
      <w:proofErr w:type="spellStart"/>
      <w:r w:rsidR="001A5747">
        <w:t>lin</w:t>
      </w:r>
      <w:proofErr w:type="spellEnd"/>
      <w:r w:rsidR="001A5747">
        <w:t>, and a different utility module should be used to create them).</w:t>
      </w:r>
      <w:r w:rsidR="00CB06FB">
        <w:t xml:space="preserve"> </w:t>
      </w:r>
      <w:r w:rsidR="00534751">
        <w:t>The dataset will be stored</w:t>
      </w:r>
      <w:r w:rsidR="00591DA7">
        <w:t xml:space="preserve"> as </w:t>
      </w:r>
      <w:r w:rsidR="00591DA7" w:rsidRPr="00F473DA">
        <w:rPr>
          <w:lang w:val="en-NL"/>
        </w:rPr>
        <w:t xml:space="preserve">binary {0,1} only (no scaling, no logits). Scaling/logit conversion is </w:t>
      </w:r>
      <w:r w:rsidR="00A35B69">
        <w:rPr>
          <w:lang w:val="en-NL"/>
        </w:rPr>
        <w:t xml:space="preserve">deterministic </w:t>
      </w:r>
      <w:r w:rsidR="00591DA7" w:rsidRPr="00F473DA">
        <w:rPr>
          <w:lang w:val="en-NL"/>
        </w:rPr>
        <w:t>preprocessing</w:t>
      </w:r>
      <w:r w:rsidR="005B0E68">
        <w:rPr>
          <w:lang w:val="en-NL"/>
        </w:rPr>
        <w:t xml:space="preserve"> to be implemented in the training loop. We should have a utili</w:t>
      </w:r>
      <w:r w:rsidR="00A35B69">
        <w:rPr>
          <w:lang w:val="en-NL"/>
        </w:rPr>
        <w:t>t</w:t>
      </w:r>
      <w:r w:rsidR="005B0E68">
        <w:rPr>
          <w:lang w:val="en-NL"/>
        </w:rPr>
        <w:t>y to do this efficiently</w:t>
      </w:r>
    </w:p>
    <w:p w14:paraId="212FF6BD" w14:textId="0A14EA5B" w:rsidR="00932762" w:rsidRDefault="0026519A" w:rsidP="00464E15">
      <w:pPr>
        <w:pStyle w:val="ListParagraph"/>
        <w:numPr>
          <w:ilvl w:val="0"/>
          <w:numId w:val="4"/>
        </w:numPr>
      </w:pPr>
      <w:r>
        <w:t xml:space="preserve">Ultimately, in gameplay mode the player that ‘owns’ the model will receive binary gun/field and </w:t>
      </w:r>
      <w:proofErr w:type="gramStart"/>
      <w:r>
        <w:t>has to</w:t>
      </w:r>
      <w:proofErr w:type="gramEnd"/>
      <w:r>
        <w:t xml:space="preserve"> produce binary comms/shoot. The </w:t>
      </w:r>
      <w:r w:rsidR="00955D40">
        <w:t xml:space="preserve">internal </w:t>
      </w:r>
      <w:r>
        <w:t>model</w:t>
      </w:r>
      <w:r w:rsidR="008D484E">
        <w:t>s (</w:t>
      </w:r>
      <w:proofErr w:type="spellStart"/>
      <w:r w:rsidR="00150799">
        <w:t>PyrInternalModelA</w:t>
      </w:r>
      <w:proofErr w:type="spellEnd"/>
      <w:r w:rsidR="008D484E">
        <w:t>,</w:t>
      </w:r>
      <w:r w:rsidR="008D484E" w:rsidRPr="008D484E">
        <w:t xml:space="preserve"> </w:t>
      </w:r>
      <w:proofErr w:type="spellStart"/>
      <w:r w:rsidR="00150799">
        <w:t>PyrInternalModelB</w:t>
      </w:r>
      <w:proofErr w:type="spellEnd"/>
      <w:r w:rsidR="008D484E">
        <w:t>)</w:t>
      </w:r>
      <w:r>
        <w:t xml:space="preserve"> will produce logits comms/shoot so somewhere we need to turn model output to binary. For training the model will produce logits.</w:t>
      </w:r>
      <w:r w:rsidR="00CB06FB">
        <w:t xml:space="preserve"> </w:t>
      </w:r>
      <w:r w:rsidR="00932762">
        <w:t xml:space="preserve">We have defined </w:t>
      </w:r>
      <w:proofErr w:type="spellStart"/>
      <w:r w:rsidR="00150799">
        <w:t>GameplayPyrModelAAdapter</w:t>
      </w:r>
      <w:proofErr w:type="spellEnd"/>
      <w:r w:rsidR="00932762">
        <w:t xml:space="preserve"> and </w:t>
      </w:r>
      <w:proofErr w:type="spellStart"/>
      <w:r w:rsidR="00150799">
        <w:t>GameplayPyrModelBAdapter</w:t>
      </w:r>
      <w:proofErr w:type="spellEnd"/>
      <w:r w:rsidR="00464E15">
        <w:t>. So</w:t>
      </w:r>
      <w:proofErr w:type="gramStart"/>
      <w:r w:rsidR="00464E15">
        <w:t>, they</w:t>
      </w:r>
      <w:proofErr w:type="gramEnd"/>
      <w:r w:rsidR="00464E15">
        <w:t xml:space="preserve"> it works:</w:t>
      </w:r>
    </w:p>
    <w:p w14:paraId="3B2BDC2C" w14:textId="77777777" w:rsidR="00F12544" w:rsidRPr="00F12544" w:rsidRDefault="00F12544" w:rsidP="00F12544">
      <w:pPr>
        <w:pStyle w:val="ListParagraph"/>
        <w:numPr>
          <w:ilvl w:val="1"/>
          <w:numId w:val="4"/>
        </w:numPr>
        <w:rPr>
          <w:lang w:val="en-NL"/>
        </w:rPr>
      </w:pPr>
      <w:r>
        <w:t xml:space="preserve">Create an instance of </w:t>
      </w:r>
      <w:proofErr w:type="spellStart"/>
      <w:r w:rsidRPr="00F12544">
        <w:rPr>
          <w:lang w:val="en-NL"/>
        </w:rPr>
        <w:t>TrainableAssistedPlayers</w:t>
      </w:r>
      <w:proofErr w:type="spellEnd"/>
    </w:p>
    <w:p w14:paraId="467237BD" w14:textId="6D089AED" w:rsidR="00464E15" w:rsidRDefault="006D04B8" w:rsidP="00464E15">
      <w:pPr>
        <w:pStyle w:val="ListParagraph"/>
        <w:numPr>
          <w:ilvl w:val="1"/>
          <w:numId w:val="4"/>
        </w:numPr>
      </w:pPr>
      <w:r>
        <w:lastRenderedPageBreak/>
        <w:t xml:space="preserve">In the constructor pass </w:t>
      </w:r>
      <w:proofErr w:type="spellStart"/>
      <w:r>
        <w:t>model_a</w:t>
      </w:r>
      <w:proofErr w:type="spellEnd"/>
      <w:r>
        <w:t xml:space="preserve"> = </w:t>
      </w:r>
      <w:proofErr w:type="spellStart"/>
      <w:proofErr w:type="gramStart"/>
      <w:r w:rsidR="00150799">
        <w:t>GameplayPyrModelAAdapter</w:t>
      </w:r>
      <w:proofErr w:type="spellEnd"/>
      <w:r>
        <w:t>(</w:t>
      </w:r>
      <w:proofErr w:type="spellStart"/>
      <w:r w:rsidR="00150799">
        <w:t>PyrInternalModelA</w:t>
      </w:r>
      <w:proofErr w:type="spellEnd"/>
      <w:r w:rsidR="00DC4DBA">
        <w:t>(</w:t>
      </w:r>
      <w:proofErr w:type="gramEnd"/>
      <w:r w:rsidR="00DC4DBA">
        <w:t xml:space="preserve">…)), </w:t>
      </w:r>
      <w:proofErr w:type="spellStart"/>
      <w:r w:rsidR="00DC4DBA">
        <w:t>model_b</w:t>
      </w:r>
      <w:proofErr w:type="spellEnd"/>
      <w:r w:rsidR="00DC4DBA">
        <w:t xml:space="preserve"> = </w:t>
      </w:r>
      <w:proofErr w:type="spellStart"/>
      <w:proofErr w:type="gramStart"/>
      <w:r w:rsidR="00150799">
        <w:t>GameplayPyrModel</w:t>
      </w:r>
      <w:r w:rsidR="00884099">
        <w:t>B</w:t>
      </w:r>
      <w:r w:rsidR="00150799">
        <w:t>Adapter</w:t>
      </w:r>
      <w:proofErr w:type="spellEnd"/>
      <w:r w:rsidR="00DC4DBA">
        <w:t>(</w:t>
      </w:r>
      <w:proofErr w:type="spellStart"/>
      <w:r w:rsidR="00150799">
        <w:t>PyrInternalModelB</w:t>
      </w:r>
      <w:proofErr w:type="spellEnd"/>
      <w:r w:rsidR="00DC4DBA">
        <w:t>(</w:t>
      </w:r>
      <w:proofErr w:type="gramEnd"/>
      <w:r w:rsidR="00DC4DBA">
        <w:t>…))</w:t>
      </w:r>
    </w:p>
    <w:p w14:paraId="76DCF3A6" w14:textId="25FD8CE0" w:rsidR="007C09DF" w:rsidRPr="00F12544" w:rsidRDefault="007C09DF" w:rsidP="007C09DF">
      <w:pPr>
        <w:pStyle w:val="ListParagraph"/>
        <w:numPr>
          <w:ilvl w:val="1"/>
          <w:numId w:val="4"/>
        </w:numPr>
        <w:rPr>
          <w:lang w:val="en-NL"/>
        </w:rPr>
      </w:pPr>
      <w:r>
        <w:t>The players [</w:t>
      </w:r>
      <w:proofErr w:type="spellStart"/>
      <w:proofErr w:type="gramStart"/>
      <w:r>
        <w:t>playerA,player</w:t>
      </w:r>
      <w:proofErr w:type="spellEnd"/>
      <w:proofErr w:type="gramEnd"/>
      <w:r>
        <w:t xml:space="preserve"> = </w:t>
      </w:r>
      <w:proofErr w:type="spellStart"/>
      <w:r w:rsidRPr="00F12544">
        <w:rPr>
          <w:lang w:val="en-NL"/>
        </w:rPr>
        <w:t>TrainableAssistedPlayers</w:t>
      </w:r>
      <w:r>
        <w:rPr>
          <w:lang w:val="en-NL"/>
        </w:rPr>
        <w:t>.players</w:t>
      </w:r>
      <w:proofErr w:type="spellEnd"/>
      <w:r>
        <w:rPr>
          <w:lang w:val="en-NL"/>
        </w:rPr>
        <w:t>()] will then call internally the adapters and pass/receive binary inputs</w:t>
      </w:r>
    </w:p>
    <w:p w14:paraId="1E34379F" w14:textId="3ECB5F0B" w:rsidR="00994AC5" w:rsidRPr="00994AC5" w:rsidRDefault="00026A93" w:rsidP="00994AC5">
      <w:pPr>
        <w:pStyle w:val="ListParagraph"/>
        <w:numPr>
          <w:ilvl w:val="1"/>
          <w:numId w:val="4"/>
        </w:numPr>
        <w:rPr>
          <w:lang w:val="en-NL"/>
        </w:rPr>
      </w:pPr>
      <w:r>
        <w:t xml:space="preserve">The interface contains gun/field, comms/shoot, </w:t>
      </w:r>
      <w:proofErr w:type="gramStart"/>
      <w:r w:rsidR="00994AC5">
        <w:t>and also</w:t>
      </w:r>
      <w:proofErr w:type="gramEnd"/>
      <w:r w:rsidR="00994AC5">
        <w:t xml:space="preserve"> </w:t>
      </w:r>
      <w:proofErr w:type="spellStart"/>
      <w:r w:rsidR="00994AC5" w:rsidRPr="00F12544">
        <w:rPr>
          <w:lang w:val="en-NL"/>
        </w:rPr>
        <w:t>TrainableAssistedPlayers</w:t>
      </w:r>
      <w:r w:rsidR="00994AC5" w:rsidRPr="00994AC5">
        <w:rPr>
          <w:lang w:val="en-NL"/>
        </w:rPr>
        <w:t>.previous</w:t>
      </w:r>
      <w:proofErr w:type="spellEnd"/>
      <w:r w:rsidR="00994AC5">
        <w:rPr>
          <w:lang w:val="en-NL"/>
        </w:rPr>
        <w:t xml:space="preserve"> (so</w:t>
      </w:r>
      <w:r w:rsidR="008468DF">
        <w:rPr>
          <w:lang w:val="en-NL"/>
        </w:rPr>
        <w:t xml:space="preserve"> </w:t>
      </w:r>
      <w:proofErr w:type="spellStart"/>
      <w:r w:rsidR="00150799">
        <w:rPr>
          <w:lang w:val="en-NL"/>
        </w:rPr>
        <w:t>PyrInternalModelA</w:t>
      </w:r>
      <w:proofErr w:type="spellEnd"/>
      <w:r w:rsidR="008468DF">
        <w:rPr>
          <w:lang w:val="en-NL"/>
        </w:rPr>
        <w:t xml:space="preserve"> produces the outcome of </w:t>
      </w:r>
      <w:proofErr w:type="spellStart"/>
      <w:r w:rsidR="008468DF">
        <w:rPr>
          <w:lang w:val="en-NL"/>
        </w:rPr>
        <w:t>PRAssistedReplay</w:t>
      </w:r>
      <w:proofErr w:type="spellEnd"/>
      <w:r w:rsidR="008468DF">
        <w:rPr>
          <w:lang w:val="en-NL"/>
        </w:rPr>
        <w:t xml:space="preserve"> as logits, and </w:t>
      </w:r>
      <w:proofErr w:type="spellStart"/>
      <w:r w:rsidR="00150799">
        <w:t>GameplayPyrModelAAdapter</w:t>
      </w:r>
      <w:proofErr w:type="spellEnd"/>
      <w:r w:rsidR="008468DF">
        <w:t xml:space="preserve"> transforms this </w:t>
      </w:r>
      <w:proofErr w:type="gramStart"/>
      <w:r w:rsidR="008468DF">
        <w:t>in</w:t>
      </w:r>
      <w:proofErr w:type="gramEnd"/>
      <w:r w:rsidR="008468DF">
        <w:t xml:space="preserve"> bi</w:t>
      </w:r>
      <w:r w:rsidR="00446EF0">
        <w:t>n</w:t>
      </w:r>
      <w:r w:rsidR="008468DF">
        <w:t xml:space="preserve">ary before passing to </w:t>
      </w:r>
      <w:proofErr w:type="spellStart"/>
      <w:r w:rsidR="008468DF">
        <w:t>playerA</w:t>
      </w:r>
      <w:proofErr w:type="spellEnd"/>
      <w:r w:rsidR="008468DF">
        <w:t xml:space="preserve">. </w:t>
      </w:r>
      <w:proofErr w:type="spellStart"/>
      <w:r w:rsidR="008468DF">
        <w:t>PlayerB</w:t>
      </w:r>
      <w:proofErr w:type="spellEnd"/>
      <w:r w:rsidR="008468DF">
        <w:t xml:space="preserve"> sends the binary values for </w:t>
      </w:r>
      <w:proofErr w:type="spellStart"/>
      <w:r w:rsidR="008468DF">
        <w:t>prev</w:t>
      </w:r>
      <w:proofErr w:type="spellEnd"/>
      <w:r w:rsidR="008468DF">
        <w:t xml:space="preserve">_* to </w:t>
      </w:r>
      <w:proofErr w:type="spellStart"/>
      <w:r w:rsidR="00150799">
        <w:t>GameplayPyrModelBAdapter</w:t>
      </w:r>
      <w:proofErr w:type="spellEnd"/>
      <w:r w:rsidR="00B95322">
        <w:t xml:space="preserve">, and this turns it into logits for </w:t>
      </w:r>
      <w:proofErr w:type="spellStart"/>
      <w:r w:rsidR="00150799">
        <w:rPr>
          <w:lang w:val="en-NL"/>
        </w:rPr>
        <w:t>PyrInternalModelB</w:t>
      </w:r>
      <w:proofErr w:type="spellEnd"/>
      <w:r w:rsidR="00B95322">
        <w:rPr>
          <w:lang w:val="en-NL"/>
        </w:rPr>
        <w:t>).</w:t>
      </w:r>
    </w:p>
    <w:p w14:paraId="5D7371B8" w14:textId="301CBEE8" w:rsidR="00DC4DBA" w:rsidRDefault="00B95322" w:rsidP="00464E15">
      <w:pPr>
        <w:pStyle w:val="ListParagraph"/>
        <w:numPr>
          <w:ilvl w:val="1"/>
          <w:numId w:val="4"/>
        </w:numPr>
      </w:pPr>
      <w:r>
        <w:t xml:space="preserve">For training we access </w:t>
      </w:r>
      <w:proofErr w:type="spellStart"/>
      <w:r w:rsidR="00150799">
        <w:t>PyrInternalModelA</w:t>
      </w:r>
      <w:proofErr w:type="spellEnd"/>
      <w:r>
        <w:t xml:space="preserve">/B directly </w:t>
      </w:r>
    </w:p>
    <w:p w14:paraId="2908C267" w14:textId="48CAA530" w:rsidR="001A5747" w:rsidRDefault="00CB06FB" w:rsidP="00D841C3">
      <w:pPr>
        <w:pStyle w:val="ListParagraph"/>
        <w:numPr>
          <w:ilvl w:val="0"/>
          <w:numId w:val="4"/>
        </w:numPr>
      </w:pPr>
      <w:r>
        <w:t xml:space="preserve">We need to define whether there is a ‘model’ facility that does scaling and binarization, </w:t>
      </w:r>
      <w:proofErr w:type="gramStart"/>
      <w:r>
        <w:t>of</w:t>
      </w:r>
      <w:proofErr w:type="gramEnd"/>
      <w:r>
        <w:t xml:space="preserve"> where we do this in a Player </w:t>
      </w:r>
      <w:proofErr w:type="spellStart"/>
      <w:r>
        <w:t>childclass</w:t>
      </w:r>
      <w:proofErr w:type="spellEnd"/>
      <w:r>
        <w:t>.</w:t>
      </w:r>
    </w:p>
    <w:p w14:paraId="61175226" w14:textId="2193F854" w:rsidR="0026519A" w:rsidRPr="00363C0C" w:rsidRDefault="0026519A" w:rsidP="00D841C3">
      <w:pPr>
        <w:pStyle w:val="ListParagraph"/>
        <w:numPr>
          <w:ilvl w:val="0"/>
          <w:numId w:val="4"/>
        </w:numPr>
      </w:pPr>
      <w:r>
        <w:t xml:space="preserve">The output of the measurement layers </w:t>
      </w:r>
      <w:r w:rsidR="00920194">
        <w:t>in model A and model B</w:t>
      </w:r>
      <w:r w:rsidR="00C85106">
        <w:t xml:space="preserve"> is called </w:t>
      </w:r>
      <w:proofErr w:type="spellStart"/>
      <w:r w:rsidR="00C85106">
        <w:t>meas_in_a</w:t>
      </w:r>
      <w:proofErr w:type="spellEnd"/>
      <w:r w:rsidR="00C85106">
        <w:t xml:space="preserve">[d] and </w:t>
      </w:r>
      <w:proofErr w:type="spellStart"/>
      <w:r w:rsidR="00C85106">
        <w:t>meas_in_b</w:t>
      </w:r>
      <w:proofErr w:type="spellEnd"/>
      <w:r w:rsidR="00C85106">
        <w:t xml:space="preserve">[d]. </w:t>
      </w:r>
      <w:proofErr w:type="gramStart"/>
      <w:r w:rsidR="00C85106">
        <w:t>These layer</w:t>
      </w:r>
      <w:proofErr w:type="gramEnd"/>
      <w:r w:rsidR="00C85106">
        <w:t xml:space="preserve"> are called </w:t>
      </w:r>
      <w:proofErr w:type="spellStart"/>
      <w:r w:rsidR="001E682D">
        <w:rPr>
          <w:bCs/>
        </w:rPr>
        <w:t>PyrMeasurementLayerA</w:t>
      </w:r>
      <w:proofErr w:type="spellEnd"/>
      <w:r w:rsidR="001E682D">
        <w:t xml:space="preserve"> and </w:t>
      </w:r>
      <w:proofErr w:type="spellStart"/>
      <w:r w:rsidR="001E682D">
        <w:rPr>
          <w:bCs/>
        </w:rPr>
        <w:t>PyrMeasurementLayerB</w:t>
      </w:r>
      <w:proofErr w:type="spellEnd"/>
      <w:r w:rsidR="001E682D">
        <w:t xml:space="preserve">. The output </w:t>
      </w:r>
      <w:r>
        <w:t>should also be logits</w:t>
      </w:r>
      <w:r w:rsidR="00373517">
        <w:t xml:space="preserve"> since we want to use then as training target, and for end-2-end training use the measurement layer output for model A and input for model B. BUT, </w:t>
      </w:r>
      <w:proofErr w:type="spellStart"/>
      <w:r w:rsidR="00373517">
        <w:t>PRAssisted</w:t>
      </w:r>
      <w:r w:rsidR="0026364A">
        <w:t>Replay</w:t>
      </w:r>
      <w:proofErr w:type="spellEnd"/>
      <w:r w:rsidR="00373517">
        <w:t xml:space="preserve"> also takes this, so we </w:t>
      </w:r>
      <w:proofErr w:type="spellStart"/>
      <w:r w:rsidR="00373517">
        <w:t>PRAssisted</w:t>
      </w:r>
      <w:r w:rsidR="0026364A">
        <w:t>Replay</w:t>
      </w:r>
      <w:proofErr w:type="spellEnd"/>
      <w:r w:rsidR="00373517">
        <w:t xml:space="preserve"> </w:t>
      </w:r>
      <w:r w:rsidR="0026364A">
        <w:t>consumes logits</w:t>
      </w:r>
      <w:r w:rsidR="00373517">
        <w:t>.</w:t>
      </w:r>
    </w:p>
    <w:sectPr w:rsidR="0026519A" w:rsidRPr="00363C0C" w:rsidSect="00C4442C">
      <w:footerReference w:type="default" r:id="rId14"/>
      <w:footerReference w:type="first" r:id="rId15"/>
      <w:pgSz w:w="11907" w:h="16839" w:code="9"/>
      <w:pgMar w:top="1417" w:right="1417" w:bottom="1417" w:left="1417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67A15" w14:textId="77777777" w:rsidR="005A3066" w:rsidRDefault="005A3066">
      <w:r>
        <w:separator/>
      </w:r>
    </w:p>
  </w:endnote>
  <w:endnote w:type="continuationSeparator" w:id="0">
    <w:p w14:paraId="00840258" w14:textId="77777777" w:rsidR="005A3066" w:rsidRDefault="005A3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FE5F1" w14:textId="77777777" w:rsidR="005D0415" w:rsidRDefault="005D0415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FDE4" w14:textId="77777777" w:rsidR="005D0415" w:rsidRDefault="005D0415">
    <w:pPr>
      <w:spacing w:line="240" w:lineRule="exact"/>
      <w:rPr>
        <w:sz w:val="2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C47F" w14:textId="77777777" w:rsidR="005A3066" w:rsidRDefault="005A3066">
      <w:r>
        <w:separator/>
      </w:r>
    </w:p>
  </w:footnote>
  <w:footnote w:type="continuationSeparator" w:id="0">
    <w:p w14:paraId="2A5FDB16" w14:textId="77777777" w:rsidR="005A3066" w:rsidRDefault="005A3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946"/>
    <w:multiLevelType w:val="hybridMultilevel"/>
    <w:tmpl w:val="2F26283C"/>
    <w:lvl w:ilvl="0" w:tplc="01A208B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D79FD"/>
    <w:multiLevelType w:val="multilevel"/>
    <w:tmpl w:val="568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7879"/>
    <w:multiLevelType w:val="multilevel"/>
    <w:tmpl w:val="E5DE1C80"/>
    <w:styleLink w:val="Headinglist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4483A10"/>
    <w:multiLevelType w:val="hybridMultilevel"/>
    <w:tmpl w:val="4996832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2000A2"/>
    <w:multiLevelType w:val="multilevel"/>
    <w:tmpl w:val="F14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0ADE"/>
    <w:multiLevelType w:val="hybridMultilevel"/>
    <w:tmpl w:val="06462BB6"/>
    <w:lvl w:ilvl="0" w:tplc="C3FC4784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15D17"/>
    <w:multiLevelType w:val="multilevel"/>
    <w:tmpl w:val="1CA4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9133A"/>
    <w:multiLevelType w:val="multilevel"/>
    <w:tmpl w:val="BAC6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51C6E"/>
    <w:multiLevelType w:val="multilevel"/>
    <w:tmpl w:val="574087B6"/>
    <w:styleLink w:val="Philipsbullets"/>
    <w:lvl w:ilvl="0">
      <w:start w:val="1"/>
      <w:numFmt w:val="bullet"/>
      <w:pStyle w:val="ListParagraph"/>
      <w:lvlText w:val="•"/>
      <w:lvlJc w:val="left"/>
      <w:pPr>
        <w:ind w:left="227" w:hanging="227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681" w:hanging="227"/>
      </w:pPr>
      <w:rPr>
        <w:rFonts w:ascii="Calibri" w:hAnsi="Calibri" w:hint="default"/>
        <w:b/>
      </w:rPr>
    </w:lvl>
    <w:lvl w:ilvl="3">
      <w:start w:val="1"/>
      <w:numFmt w:val="bullet"/>
      <w:lvlText w:val="•"/>
      <w:lvlJc w:val="left"/>
      <w:pPr>
        <w:ind w:left="908" w:hanging="227"/>
      </w:pPr>
      <w:rPr>
        <w:rFonts w:asciiTheme="minorHAnsi" w:hAnsiTheme="minorHAnsi" w:cs="Times New Roman" w:hint="default"/>
      </w:rPr>
    </w:lvl>
    <w:lvl w:ilvl="4">
      <w:start w:val="1"/>
      <w:numFmt w:val="bullet"/>
      <w:lvlText w:val="o"/>
      <w:lvlJc w:val="left"/>
      <w:pPr>
        <w:ind w:left="1135" w:hanging="227"/>
      </w:pPr>
      <w:rPr>
        <w:rFonts w:asciiTheme="minorHAnsi" w:hAnsiTheme="minorHAnsi" w:cs="Courier New" w:hint="default"/>
      </w:rPr>
    </w:lvl>
    <w:lvl w:ilvl="5">
      <w:start w:val="1"/>
      <w:numFmt w:val="bullet"/>
      <w:lvlText w:val=""/>
      <w:lvlJc w:val="left"/>
      <w:pPr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816" w:hanging="227"/>
      </w:pPr>
      <w:rPr>
        <w:rFonts w:asciiTheme="minorHAnsi" w:hAnsiTheme="minorHAnsi" w:cs="Courier New" w:hint="default"/>
      </w:rPr>
    </w:lvl>
    <w:lvl w:ilvl="8">
      <w:start w:val="1"/>
      <w:numFmt w:val="bullet"/>
      <w:lvlText w:val=""/>
      <w:lvlJc w:val="left"/>
      <w:pPr>
        <w:ind w:left="2043" w:hanging="227"/>
      </w:pPr>
      <w:rPr>
        <w:rFonts w:ascii="Wingdings" w:hAnsi="Wingdings" w:hint="default"/>
      </w:rPr>
    </w:lvl>
  </w:abstractNum>
  <w:abstractNum w:abstractNumId="9" w15:restartNumberingAfterBreak="0">
    <w:nsid w:val="28C66869"/>
    <w:multiLevelType w:val="multilevel"/>
    <w:tmpl w:val="ABF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363A2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02EC3"/>
    <w:multiLevelType w:val="multilevel"/>
    <w:tmpl w:val="44B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04189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4709A"/>
    <w:multiLevelType w:val="hybridMultilevel"/>
    <w:tmpl w:val="4C84E8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7203E0"/>
    <w:multiLevelType w:val="multilevel"/>
    <w:tmpl w:val="C1B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476A7"/>
    <w:multiLevelType w:val="hybridMultilevel"/>
    <w:tmpl w:val="FC62C5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F794D"/>
    <w:multiLevelType w:val="multilevel"/>
    <w:tmpl w:val="952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6623E"/>
    <w:multiLevelType w:val="multilevel"/>
    <w:tmpl w:val="75B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37962"/>
    <w:multiLevelType w:val="multilevel"/>
    <w:tmpl w:val="E5DE1C80"/>
    <w:numStyleLink w:val="Headinglist"/>
  </w:abstractNum>
  <w:abstractNum w:abstractNumId="19" w15:restartNumberingAfterBreak="0">
    <w:nsid w:val="4C4411D7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D5BEB"/>
    <w:multiLevelType w:val="multilevel"/>
    <w:tmpl w:val="26D4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57499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333D4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365DE"/>
    <w:multiLevelType w:val="multilevel"/>
    <w:tmpl w:val="6F08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B006A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C6E22"/>
    <w:multiLevelType w:val="multilevel"/>
    <w:tmpl w:val="C4F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A4A28"/>
    <w:multiLevelType w:val="multilevel"/>
    <w:tmpl w:val="53B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57FE9"/>
    <w:multiLevelType w:val="multilevel"/>
    <w:tmpl w:val="BF7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D1044"/>
    <w:multiLevelType w:val="multilevel"/>
    <w:tmpl w:val="8B4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F2C57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30919"/>
    <w:multiLevelType w:val="multilevel"/>
    <w:tmpl w:val="629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B432D"/>
    <w:multiLevelType w:val="hybridMultilevel"/>
    <w:tmpl w:val="C4A8FE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A20EA"/>
    <w:multiLevelType w:val="multilevel"/>
    <w:tmpl w:val="BAD2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25E5B"/>
    <w:multiLevelType w:val="multilevel"/>
    <w:tmpl w:val="351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700ED"/>
    <w:multiLevelType w:val="multilevel"/>
    <w:tmpl w:val="574087B6"/>
    <w:numStyleLink w:val="Philipsbullets"/>
  </w:abstractNum>
  <w:abstractNum w:abstractNumId="35" w15:restartNumberingAfterBreak="0">
    <w:nsid w:val="73170F2B"/>
    <w:multiLevelType w:val="hybridMultilevel"/>
    <w:tmpl w:val="193C6A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163681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A2220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E5A9B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12CCA"/>
    <w:multiLevelType w:val="hybridMultilevel"/>
    <w:tmpl w:val="10E80B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8A352D6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ED4081"/>
    <w:multiLevelType w:val="multilevel"/>
    <w:tmpl w:val="84F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E7F62"/>
    <w:multiLevelType w:val="hybridMultilevel"/>
    <w:tmpl w:val="A208B1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687433">
    <w:abstractNumId w:val="8"/>
  </w:num>
  <w:num w:numId="2" w16cid:durableId="686714423">
    <w:abstractNumId w:val="34"/>
  </w:num>
  <w:num w:numId="3" w16cid:durableId="1035693969">
    <w:abstractNumId w:val="2"/>
    <w:lvlOverride w:ilvl="2">
      <w:lvl w:ilvl="2">
        <w:start w:val="1"/>
        <w:numFmt w:val="decimal"/>
        <w:pStyle w:val="Heading3"/>
        <w:suff w:val="space"/>
        <w:lvlText w:val="%1.%2.%3"/>
        <w:lvlJc w:val="left"/>
        <w:pPr>
          <w:ind w:left="2421" w:hanging="720"/>
        </w:pPr>
        <w:rPr>
          <w:rFonts w:hint="default"/>
        </w:rPr>
      </w:lvl>
    </w:lvlOverride>
  </w:num>
  <w:num w:numId="4" w16cid:durableId="1757508718">
    <w:abstractNumId w:val="15"/>
  </w:num>
  <w:num w:numId="5" w16cid:durableId="1590505145">
    <w:abstractNumId w:val="13"/>
  </w:num>
  <w:num w:numId="6" w16cid:durableId="1843855569">
    <w:abstractNumId w:val="39"/>
  </w:num>
  <w:num w:numId="7" w16cid:durableId="142544479">
    <w:abstractNumId w:val="16"/>
  </w:num>
  <w:num w:numId="8" w16cid:durableId="895551132">
    <w:abstractNumId w:val="36"/>
  </w:num>
  <w:num w:numId="9" w16cid:durableId="1561138282">
    <w:abstractNumId w:val="23"/>
  </w:num>
  <w:num w:numId="10" w16cid:durableId="1863124583">
    <w:abstractNumId w:val="7"/>
  </w:num>
  <w:num w:numId="11" w16cid:durableId="600841792">
    <w:abstractNumId w:val="28"/>
  </w:num>
  <w:num w:numId="12" w16cid:durableId="1408962197">
    <w:abstractNumId w:val="26"/>
  </w:num>
  <w:num w:numId="13" w16cid:durableId="641036107">
    <w:abstractNumId w:val="6"/>
  </w:num>
  <w:num w:numId="14" w16cid:durableId="1767579051">
    <w:abstractNumId w:val="25"/>
  </w:num>
  <w:num w:numId="15" w16cid:durableId="706371754">
    <w:abstractNumId w:val="27"/>
  </w:num>
  <w:num w:numId="16" w16cid:durableId="1599488587">
    <w:abstractNumId w:val="9"/>
  </w:num>
  <w:num w:numId="17" w16cid:durableId="2097096335">
    <w:abstractNumId w:val="35"/>
  </w:num>
  <w:num w:numId="18" w16cid:durableId="1644702629">
    <w:abstractNumId w:val="1"/>
  </w:num>
  <w:num w:numId="19" w16cid:durableId="1842235880">
    <w:abstractNumId w:val="30"/>
  </w:num>
  <w:num w:numId="20" w16cid:durableId="1839691205">
    <w:abstractNumId w:val="4"/>
  </w:num>
  <w:num w:numId="21" w16cid:durableId="1727025716">
    <w:abstractNumId w:val="32"/>
  </w:num>
  <w:num w:numId="22" w16cid:durableId="1803183035">
    <w:abstractNumId w:val="33"/>
  </w:num>
  <w:num w:numId="23" w16cid:durableId="801506432">
    <w:abstractNumId w:val="17"/>
  </w:num>
  <w:num w:numId="24" w16cid:durableId="1130512898">
    <w:abstractNumId w:val="20"/>
  </w:num>
  <w:num w:numId="25" w16cid:durableId="1836528452">
    <w:abstractNumId w:val="42"/>
  </w:num>
  <w:num w:numId="26" w16cid:durableId="180357591">
    <w:abstractNumId w:val="14"/>
  </w:num>
  <w:num w:numId="27" w16cid:durableId="825171501">
    <w:abstractNumId w:val="11"/>
  </w:num>
  <w:num w:numId="28" w16cid:durableId="87777129">
    <w:abstractNumId w:val="0"/>
  </w:num>
  <w:num w:numId="29" w16cid:durableId="1435436290">
    <w:abstractNumId w:val="18"/>
  </w:num>
  <w:num w:numId="30" w16cid:durableId="965239505">
    <w:abstractNumId w:val="2"/>
  </w:num>
  <w:num w:numId="31" w16cid:durableId="1703549720">
    <w:abstractNumId w:val="3"/>
  </w:num>
  <w:num w:numId="32" w16cid:durableId="1977491299">
    <w:abstractNumId w:val="31"/>
  </w:num>
  <w:num w:numId="33" w16cid:durableId="1283029476">
    <w:abstractNumId w:val="5"/>
  </w:num>
  <w:num w:numId="34" w16cid:durableId="231014753">
    <w:abstractNumId w:val="22"/>
  </w:num>
  <w:num w:numId="35" w16cid:durableId="1046904686">
    <w:abstractNumId w:val="29"/>
  </w:num>
  <w:num w:numId="36" w16cid:durableId="1946569977">
    <w:abstractNumId w:val="21"/>
  </w:num>
  <w:num w:numId="37" w16cid:durableId="2143576176">
    <w:abstractNumId w:val="10"/>
  </w:num>
  <w:num w:numId="38" w16cid:durableId="1518272803">
    <w:abstractNumId w:val="41"/>
  </w:num>
  <w:num w:numId="39" w16cid:durableId="382994882">
    <w:abstractNumId w:val="19"/>
  </w:num>
  <w:num w:numId="40" w16cid:durableId="897324248">
    <w:abstractNumId w:val="40"/>
  </w:num>
  <w:num w:numId="41" w16cid:durableId="422842398">
    <w:abstractNumId w:val="24"/>
  </w:num>
  <w:num w:numId="42" w16cid:durableId="1211529690">
    <w:abstractNumId w:val="38"/>
  </w:num>
  <w:num w:numId="43" w16cid:durableId="1258637105">
    <w:abstractNumId w:val="37"/>
  </w:num>
  <w:num w:numId="44" w16cid:durableId="1798983685">
    <w:abstractNumId w:val="1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gutterAtTop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NL" w:vendorID="64" w:dllVersion="0" w:nlCheck="1" w:checkStyle="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CB"/>
    <w:rsid w:val="0001308C"/>
    <w:rsid w:val="00014F84"/>
    <w:rsid w:val="00015FB3"/>
    <w:rsid w:val="000260FC"/>
    <w:rsid w:val="00026A93"/>
    <w:rsid w:val="000274A8"/>
    <w:rsid w:val="000303FB"/>
    <w:rsid w:val="00032F04"/>
    <w:rsid w:val="00035A19"/>
    <w:rsid w:val="00047D5C"/>
    <w:rsid w:val="00056E22"/>
    <w:rsid w:val="00064458"/>
    <w:rsid w:val="000745A9"/>
    <w:rsid w:val="00081964"/>
    <w:rsid w:val="00091FB2"/>
    <w:rsid w:val="000943AB"/>
    <w:rsid w:val="0009471A"/>
    <w:rsid w:val="0009648F"/>
    <w:rsid w:val="000979AB"/>
    <w:rsid w:val="000B716C"/>
    <w:rsid w:val="000D2E72"/>
    <w:rsid w:val="000D73BD"/>
    <w:rsid w:val="000D7CE3"/>
    <w:rsid w:val="000E1253"/>
    <w:rsid w:val="000F2014"/>
    <w:rsid w:val="000F2F8C"/>
    <w:rsid w:val="000F713C"/>
    <w:rsid w:val="00101C7A"/>
    <w:rsid w:val="00112BF2"/>
    <w:rsid w:val="001142DA"/>
    <w:rsid w:val="00117A79"/>
    <w:rsid w:val="001202A2"/>
    <w:rsid w:val="00121365"/>
    <w:rsid w:val="00124843"/>
    <w:rsid w:val="00124BA7"/>
    <w:rsid w:val="00124D61"/>
    <w:rsid w:val="00125650"/>
    <w:rsid w:val="001454E6"/>
    <w:rsid w:val="001473F3"/>
    <w:rsid w:val="00150799"/>
    <w:rsid w:val="00150AC1"/>
    <w:rsid w:val="0015115A"/>
    <w:rsid w:val="0016378F"/>
    <w:rsid w:val="001639D2"/>
    <w:rsid w:val="00176325"/>
    <w:rsid w:val="00183481"/>
    <w:rsid w:val="0018496B"/>
    <w:rsid w:val="00195ADF"/>
    <w:rsid w:val="00195B5F"/>
    <w:rsid w:val="00195C05"/>
    <w:rsid w:val="001A19B9"/>
    <w:rsid w:val="001A1A0F"/>
    <w:rsid w:val="001A5747"/>
    <w:rsid w:val="001A5B98"/>
    <w:rsid w:val="001B3DDF"/>
    <w:rsid w:val="001C2732"/>
    <w:rsid w:val="001C5441"/>
    <w:rsid w:val="001D0A3F"/>
    <w:rsid w:val="001E08F3"/>
    <w:rsid w:val="001E388F"/>
    <w:rsid w:val="001E4783"/>
    <w:rsid w:val="001E682D"/>
    <w:rsid w:val="001F1012"/>
    <w:rsid w:val="001F7409"/>
    <w:rsid w:val="00205E8C"/>
    <w:rsid w:val="00214D6B"/>
    <w:rsid w:val="002200B8"/>
    <w:rsid w:val="00221DD3"/>
    <w:rsid w:val="00233AAF"/>
    <w:rsid w:val="0023497C"/>
    <w:rsid w:val="002355AA"/>
    <w:rsid w:val="00235CAC"/>
    <w:rsid w:val="00236D87"/>
    <w:rsid w:val="00242321"/>
    <w:rsid w:val="002475C3"/>
    <w:rsid w:val="00255825"/>
    <w:rsid w:val="0026364A"/>
    <w:rsid w:val="0026519A"/>
    <w:rsid w:val="00273496"/>
    <w:rsid w:val="00274407"/>
    <w:rsid w:val="00280422"/>
    <w:rsid w:val="0028536D"/>
    <w:rsid w:val="0028797A"/>
    <w:rsid w:val="002A498B"/>
    <w:rsid w:val="002A7B4A"/>
    <w:rsid w:val="002A7FBB"/>
    <w:rsid w:val="002B52B4"/>
    <w:rsid w:val="002C3953"/>
    <w:rsid w:val="002D1B84"/>
    <w:rsid w:val="002D3F53"/>
    <w:rsid w:val="002D465C"/>
    <w:rsid w:val="002D7BBD"/>
    <w:rsid w:val="002E2AE1"/>
    <w:rsid w:val="002F2F93"/>
    <w:rsid w:val="002F5044"/>
    <w:rsid w:val="002F7FAA"/>
    <w:rsid w:val="0030236F"/>
    <w:rsid w:val="00303852"/>
    <w:rsid w:val="003049CA"/>
    <w:rsid w:val="0032047C"/>
    <w:rsid w:val="00320B9E"/>
    <w:rsid w:val="00321D12"/>
    <w:rsid w:val="0032484E"/>
    <w:rsid w:val="00332983"/>
    <w:rsid w:val="00334962"/>
    <w:rsid w:val="003439B0"/>
    <w:rsid w:val="00344B72"/>
    <w:rsid w:val="00350F6A"/>
    <w:rsid w:val="0035650B"/>
    <w:rsid w:val="003569A9"/>
    <w:rsid w:val="003608E5"/>
    <w:rsid w:val="00363923"/>
    <w:rsid w:val="00363C0C"/>
    <w:rsid w:val="00370B20"/>
    <w:rsid w:val="00373517"/>
    <w:rsid w:val="00376CE4"/>
    <w:rsid w:val="00383300"/>
    <w:rsid w:val="003A6008"/>
    <w:rsid w:val="003A7944"/>
    <w:rsid w:val="003C7998"/>
    <w:rsid w:val="003C7BC4"/>
    <w:rsid w:val="003E696C"/>
    <w:rsid w:val="00412931"/>
    <w:rsid w:val="004139DD"/>
    <w:rsid w:val="00416AC5"/>
    <w:rsid w:val="0042460C"/>
    <w:rsid w:val="00431130"/>
    <w:rsid w:val="00436432"/>
    <w:rsid w:val="0044687A"/>
    <w:rsid w:val="00446EF0"/>
    <w:rsid w:val="004538EB"/>
    <w:rsid w:val="00457869"/>
    <w:rsid w:val="00464E15"/>
    <w:rsid w:val="004674B6"/>
    <w:rsid w:val="00467A3C"/>
    <w:rsid w:val="0047062D"/>
    <w:rsid w:val="00475974"/>
    <w:rsid w:val="00480F7E"/>
    <w:rsid w:val="00482929"/>
    <w:rsid w:val="004A0BB6"/>
    <w:rsid w:val="004A11E8"/>
    <w:rsid w:val="004C5C84"/>
    <w:rsid w:val="004D5872"/>
    <w:rsid w:val="004E07B1"/>
    <w:rsid w:val="004F28F1"/>
    <w:rsid w:val="004F390C"/>
    <w:rsid w:val="004F5D4E"/>
    <w:rsid w:val="00514AB2"/>
    <w:rsid w:val="00515460"/>
    <w:rsid w:val="005229CC"/>
    <w:rsid w:val="00523EA2"/>
    <w:rsid w:val="005270E8"/>
    <w:rsid w:val="00534751"/>
    <w:rsid w:val="005453F0"/>
    <w:rsid w:val="0054717D"/>
    <w:rsid w:val="0054754D"/>
    <w:rsid w:val="00553441"/>
    <w:rsid w:val="00555271"/>
    <w:rsid w:val="00564722"/>
    <w:rsid w:val="00570A71"/>
    <w:rsid w:val="0058523E"/>
    <w:rsid w:val="00591CBB"/>
    <w:rsid w:val="00591DA7"/>
    <w:rsid w:val="005A1350"/>
    <w:rsid w:val="005A3066"/>
    <w:rsid w:val="005B0E68"/>
    <w:rsid w:val="005B7A22"/>
    <w:rsid w:val="005B7D39"/>
    <w:rsid w:val="005D0415"/>
    <w:rsid w:val="005D37DC"/>
    <w:rsid w:val="005D5034"/>
    <w:rsid w:val="005F32DD"/>
    <w:rsid w:val="0060195B"/>
    <w:rsid w:val="00610E48"/>
    <w:rsid w:val="00612872"/>
    <w:rsid w:val="00614FE4"/>
    <w:rsid w:val="006204FC"/>
    <w:rsid w:val="00643907"/>
    <w:rsid w:val="00650F37"/>
    <w:rsid w:val="006522A4"/>
    <w:rsid w:val="00653A13"/>
    <w:rsid w:val="00671080"/>
    <w:rsid w:val="00671BF6"/>
    <w:rsid w:val="006732DE"/>
    <w:rsid w:val="006769C4"/>
    <w:rsid w:val="00691658"/>
    <w:rsid w:val="006923F1"/>
    <w:rsid w:val="00694039"/>
    <w:rsid w:val="006A7EC6"/>
    <w:rsid w:val="006B0D28"/>
    <w:rsid w:val="006C4829"/>
    <w:rsid w:val="006D04B8"/>
    <w:rsid w:val="006E365A"/>
    <w:rsid w:val="006E3A0A"/>
    <w:rsid w:val="006F50A9"/>
    <w:rsid w:val="00700037"/>
    <w:rsid w:val="007137C7"/>
    <w:rsid w:val="00713A54"/>
    <w:rsid w:val="0072438F"/>
    <w:rsid w:val="007265AF"/>
    <w:rsid w:val="0073157C"/>
    <w:rsid w:val="0073220C"/>
    <w:rsid w:val="007419B6"/>
    <w:rsid w:val="00744834"/>
    <w:rsid w:val="007504DE"/>
    <w:rsid w:val="00752AD7"/>
    <w:rsid w:val="00754D1D"/>
    <w:rsid w:val="007609FA"/>
    <w:rsid w:val="00765796"/>
    <w:rsid w:val="00767F9F"/>
    <w:rsid w:val="00781473"/>
    <w:rsid w:val="00783FDD"/>
    <w:rsid w:val="007852E7"/>
    <w:rsid w:val="00790D2E"/>
    <w:rsid w:val="0079197B"/>
    <w:rsid w:val="007A0814"/>
    <w:rsid w:val="007A30C5"/>
    <w:rsid w:val="007B0F66"/>
    <w:rsid w:val="007B1B4C"/>
    <w:rsid w:val="007C09DF"/>
    <w:rsid w:val="007C0B7F"/>
    <w:rsid w:val="007D03A6"/>
    <w:rsid w:val="007D11FE"/>
    <w:rsid w:val="007D2CD7"/>
    <w:rsid w:val="007D5485"/>
    <w:rsid w:val="007E0E89"/>
    <w:rsid w:val="007E5BD0"/>
    <w:rsid w:val="007E7D83"/>
    <w:rsid w:val="007F6091"/>
    <w:rsid w:val="007F663B"/>
    <w:rsid w:val="008065CA"/>
    <w:rsid w:val="00832AD7"/>
    <w:rsid w:val="00837998"/>
    <w:rsid w:val="008468DF"/>
    <w:rsid w:val="00851448"/>
    <w:rsid w:val="008608DA"/>
    <w:rsid w:val="00867742"/>
    <w:rsid w:val="0087772D"/>
    <w:rsid w:val="00880FB4"/>
    <w:rsid w:val="00884099"/>
    <w:rsid w:val="00893E98"/>
    <w:rsid w:val="008969A0"/>
    <w:rsid w:val="008A5A22"/>
    <w:rsid w:val="008B0732"/>
    <w:rsid w:val="008B7637"/>
    <w:rsid w:val="008C2CE8"/>
    <w:rsid w:val="008C731D"/>
    <w:rsid w:val="008D484E"/>
    <w:rsid w:val="008E0D91"/>
    <w:rsid w:val="008F3B50"/>
    <w:rsid w:val="008F4C19"/>
    <w:rsid w:val="008F7DC3"/>
    <w:rsid w:val="00907A3F"/>
    <w:rsid w:val="00920194"/>
    <w:rsid w:val="009249FF"/>
    <w:rsid w:val="00925F71"/>
    <w:rsid w:val="00932762"/>
    <w:rsid w:val="0094172C"/>
    <w:rsid w:val="009423C0"/>
    <w:rsid w:val="009432E0"/>
    <w:rsid w:val="0094371D"/>
    <w:rsid w:val="00947338"/>
    <w:rsid w:val="00950B64"/>
    <w:rsid w:val="0095151E"/>
    <w:rsid w:val="00955D40"/>
    <w:rsid w:val="00957F24"/>
    <w:rsid w:val="00962D0E"/>
    <w:rsid w:val="009644B5"/>
    <w:rsid w:val="0096567A"/>
    <w:rsid w:val="0097193E"/>
    <w:rsid w:val="00974827"/>
    <w:rsid w:val="00974F64"/>
    <w:rsid w:val="00976DEC"/>
    <w:rsid w:val="009836E6"/>
    <w:rsid w:val="009866F5"/>
    <w:rsid w:val="00994AC5"/>
    <w:rsid w:val="009A0336"/>
    <w:rsid w:val="009A302D"/>
    <w:rsid w:val="009B03CB"/>
    <w:rsid w:val="009B4073"/>
    <w:rsid w:val="009B42C6"/>
    <w:rsid w:val="009C5519"/>
    <w:rsid w:val="009C6E8C"/>
    <w:rsid w:val="009D0765"/>
    <w:rsid w:val="009D11C9"/>
    <w:rsid w:val="009E0949"/>
    <w:rsid w:val="009E2945"/>
    <w:rsid w:val="009F0F23"/>
    <w:rsid w:val="009F64C1"/>
    <w:rsid w:val="00A0626A"/>
    <w:rsid w:val="00A256C3"/>
    <w:rsid w:val="00A35B69"/>
    <w:rsid w:val="00A45509"/>
    <w:rsid w:val="00A5538C"/>
    <w:rsid w:val="00A57F15"/>
    <w:rsid w:val="00A613E1"/>
    <w:rsid w:val="00A673BD"/>
    <w:rsid w:val="00A86808"/>
    <w:rsid w:val="00A90511"/>
    <w:rsid w:val="00A92E0D"/>
    <w:rsid w:val="00A93DC0"/>
    <w:rsid w:val="00AA1551"/>
    <w:rsid w:val="00AA3BCC"/>
    <w:rsid w:val="00AB1495"/>
    <w:rsid w:val="00AB7B57"/>
    <w:rsid w:val="00AC20DA"/>
    <w:rsid w:val="00AD7FD4"/>
    <w:rsid w:val="00AF3B13"/>
    <w:rsid w:val="00AF74AD"/>
    <w:rsid w:val="00B027A3"/>
    <w:rsid w:val="00B07F60"/>
    <w:rsid w:val="00B152CA"/>
    <w:rsid w:val="00B22224"/>
    <w:rsid w:val="00B24826"/>
    <w:rsid w:val="00B26DE8"/>
    <w:rsid w:val="00B279D3"/>
    <w:rsid w:val="00B33004"/>
    <w:rsid w:val="00B42D5E"/>
    <w:rsid w:val="00B4679C"/>
    <w:rsid w:val="00B63A04"/>
    <w:rsid w:val="00B72E54"/>
    <w:rsid w:val="00B77B78"/>
    <w:rsid w:val="00B80254"/>
    <w:rsid w:val="00B80533"/>
    <w:rsid w:val="00B82939"/>
    <w:rsid w:val="00B95322"/>
    <w:rsid w:val="00BA71D4"/>
    <w:rsid w:val="00BC0BC0"/>
    <w:rsid w:val="00BC10C4"/>
    <w:rsid w:val="00BD3BEF"/>
    <w:rsid w:val="00BE0C0C"/>
    <w:rsid w:val="00BF2C15"/>
    <w:rsid w:val="00C001B5"/>
    <w:rsid w:val="00C114F5"/>
    <w:rsid w:val="00C12B68"/>
    <w:rsid w:val="00C16D9B"/>
    <w:rsid w:val="00C35528"/>
    <w:rsid w:val="00C403D5"/>
    <w:rsid w:val="00C42352"/>
    <w:rsid w:val="00C42A54"/>
    <w:rsid w:val="00C434A6"/>
    <w:rsid w:val="00C4442C"/>
    <w:rsid w:val="00C50318"/>
    <w:rsid w:val="00C51C1F"/>
    <w:rsid w:val="00C536CB"/>
    <w:rsid w:val="00C63D2D"/>
    <w:rsid w:val="00C71927"/>
    <w:rsid w:val="00C73796"/>
    <w:rsid w:val="00C76097"/>
    <w:rsid w:val="00C80E08"/>
    <w:rsid w:val="00C85106"/>
    <w:rsid w:val="00C90041"/>
    <w:rsid w:val="00C91225"/>
    <w:rsid w:val="00C96175"/>
    <w:rsid w:val="00CA7306"/>
    <w:rsid w:val="00CB06FB"/>
    <w:rsid w:val="00CB70BD"/>
    <w:rsid w:val="00CC3344"/>
    <w:rsid w:val="00CC4CE1"/>
    <w:rsid w:val="00CE46FA"/>
    <w:rsid w:val="00CE47CA"/>
    <w:rsid w:val="00CF4E87"/>
    <w:rsid w:val="00D01C51"/>
    <w:rsid w:val="00D055B2"/>
    <w:rsid w:val="00D133EE"/>
    <w:rsid w:val="00D17ECB"/>
    <w:rsid w:val="00D238E9"/>
    <w:rsid w:val="00D274F2"/>
    <w:rsid w:val="00D31A0E"/>
    <w:rsid w:val="00D34EAC"/>
    <w:rsid w:val="00D426B5"/>
    <w:rsid w:val="00D44007"/>
    <w:rsid w:val="00D56FC7"/>
    <w:rsid w:val="00D60AE9"/>
    <w:rsid w:val="00D82832"/>
    <w:rsid w:val="00D841C3"/>
    <w:rsid w:val="00D901BA"/>
    <w:rsid w:val="00D948B8"/>
    <w:rsid w:val="00D957C3"/>
    <w:rsid w:val="00DA34C9"/>
    <w:rsid w:val="00DA60CC"/>
    <w:rsid w:val="00DA6E4E"/>
    <w:rsid w:val="00DB0846"/>
    <w:rsid w:val="00DB0D0D"/>
    <w:rsid w:val="00DB0DC8"/>
    <w:rsid w:val="00DB738F"/>
    <w:rsid w:val="00DC192C"/>
    <w:rsid w:val="00DC4DBA"/>
    <w:rsid w:val="00DC72B7"/>
    <w:rsid w:val="00DD3D62"/>
    <w:rsid w:val="00DD5623"/>
    <w:rsid w:val="00DD7F48"/>
    <w:rsid w:val="00DE5EA6"/>
    <w:rsid w:val="00DF04CB"/>
    <w:rsid w:val="00E10A1F"/>
    <w:rsid w:val="00E17F57"/>
    <w:rsid w:val="00E2088F"/>
    <w:rsid w:val="00E331B3"/>
    <w:rsid w:val="00E33833"/>
    <w:rsid w:val="00E353F0"/>
    <w:rsid w:val="00E40199"/>
    <w:rsid w:val="00E439A6"/>
    <w:rsid w:val="00E502E5"/>
    <w:rsid w:val="00E529B9"/>
    <w:rsid w:val="00E5332A"/>
    <w:rsid w:val="00E60953"/>
    <w:rsid w:val="00E62463"/>
    <w:rsid w:val="00E6497A"/>
    <w:rsid w:val="00E70F79"/>
    <w:rsid w:val="00E72774"/>
    <w:rsid w:val="00E73C6E"/>
    <w:rsid w:val="00E73F0E"/>
    <w:rsid w:val="00E7656A"/>
    <w:rsid w:val="00E832FC"/>
    <w:rsid w:val="00E84385"/>
    <w:rsid w:val="00E85731"/>
    <w:rsid w:val="00EA175A"/>
    <w:rsid w:val="00EA3334"/>
    <w:rsid w:val="00EB1008"/>
    <w:rsid w:val="00EB207D"/>
    <w:rsid w:val="00EC7BB4"/>
    <w:rsid w:val="00ED2FF2"/>
    <w:rsid w:val="00EE4F5D"/>
    <w:rsid w:val="00EE62F1"/>
    <w:rsid w:val="00EE6BD8"/>
    <w:rsid w:val="00F12544"/>
    <w:rsid w:val="00F224EF"/>
    <w:rsid w:val="00F42983"/>
    <w:rsid w:val="00F4478C"/>
    <w:rsid w:val="00F45778"/>
    <w:rsid w:val="00F473DA"/>
    <w:rsid w:val="00F50644"/>
    <w:rsid w:val="00F64725"/>
    <w:rsid w:val="00F72B37"/>
    <w:rsid w:val="00F77841"/>
    <w:rsid w:val="00F77C4A"/>
    <w:rsid w:val="00F83ED9"/>
    <w:rsid w:val="00F951C0"/>
    <w:rsid w:val="00FA040B"/>
    <w:rsid w:val="00FA14EC"/>
    <w:rsid w:val="00FA2377"/>
    <w:rsid w:val="00FA43AB"/>
    <w:rsid w:val="00FA6D2D"/>
    <w:rsid w:val="00FB0F94"/>
    <w:rsid w:val="00FB326A"/>
    <w:rsid w:val="00FD0BE8"/>
    <w:rsid w:val="00FE71C7"/>
    <w:rsid w:val="00FF2F34"/>
    <w:rsid w:val="00FF5094"/>
    <w:rsid w:val="00FF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FC22892"/>
  <w15:docId w15:val="{A7F8F4F9-3BF6-44A2-811B-60C2D1959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3AAF"/>
    <w:pPr>
      <w:spacing w:line="360" w:lineRule="auto"/>
    </w:pPr>
    <w:rPr>
      <w:rFonts w:ascii="Calibri" w:hAnsi="Calibri"/>
      <w:sz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1B3DDF"/>
    <w:pPr>
      <w:keepNext/>
      <w:numPr>
        <w:numId w:val="29"/>
      </w:numPr>
      <w:spacing w:line="360" w:lineRule="exact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DD5623"/>
    <w:pPr>
      <w:keepNext/>
      <w:keepLines/>
      <w:pageBreakBefore/>
      <w:numPr>
        <w:ilvl w:val="1"/>
        <w:numId w:val="29"/>
      </w:numPr>
      <w:spacing w:line="360" w:lineRule="exact"/>
      <w:outlineLvl w:val="1"/>
    </w:pPr>
    <w:rPr>
      <w:rFonts w:asciiTheme="majorHAnsi" w:eastAsiaTheme="majorEastAsia" w:hAnsiTheme="majorHAnsi" w:cstheme="majorBidi"/>
      <w:color w:val="00126E" w:themeColor="accent1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rsid w:val="00233AAF"/>
    <w:pPr>
      <w:keepNext/>
      <w:keepLines/>
      <w:numPr>
        <w:ilvl w:val="2"/>
        <w:numId w:val="3"/>
      </w:numPr>
      <w:ind w:left="720"/>
      <w:outlineLvl w:val="2"/>
    </w:pPr>
    <w:rPr>
      <w:rFonts w:asciiTheme="majorHAnsi" w:eastAsiaTheme="majorEastAsia" w:hAnsiTheme="majorHAnsi" w:cstheme="majorBidi"/>
      <w:color w:val="000836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rsid w:val="001637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D52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363C0C"/>
    <w:pPr>
      <w:framePr w:w="9979" w:h="567" w:wrap="notBeside" w:vAnchor="page" w:hAnchor="page" w:x="1736" w:yAlign="bottom"/>
      <w:spacing w:line="180" w:lineRule="exact"/>
    </w:pPr>
    <w:rPr>
      <w:rFonts w:cs="Calibri"/>
      <w:noProof/>
      <w:sz w:val="16"/>
      <w:szCs w:val="16"/>
    </w:rPr>
  </w:style>
  <w:style w:type="paragraph" w:customStyle="1" w:styleId="Emphasis1">
    <w:name w:val="Emphasis 1"/>
    <w:basedOn w:val="Normal"/>
    <w:qFormat/>
    <w:rsid w:val="00363C0C"/>
    <w:rPr>
      <w:i/>
    </w:rPr>
  </w:style>
  <w:style w:type="paragraph" w:customStyle="1" w:styleId="Emphasis2">
    <w:name w:val="Emphasis 2"/>
    <w:basedOn w:val="Normal"/>
    <w:qFormat/>
    <w:rsid w:val="00363C0C"/>
    <w:rPr>
      <w:b/>
    </w:rPr>
  </w:style>
  <w:style w:type="paragraph" w:styleId="BalloonText">
    <w:name w:val="Balloon Text"/>
    <w:basedOn w:val="Normal"/>
    <w:link w:val="BalloonTextChar"/>
    <w:rsid w:val="00A868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6808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363C0C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nl-NL"/>
    </w:rPr>
  </w:style>
  <w:style w:type="character" w:customStyle="1" w:styleId="Heading2Char">
    <w:name w:val="Heading 2 Char"/>
    <w:basedOn w:val="DefaultParagraphFont"/>
    <w:link w:val="Heading2"/>
    <w:rsid w:val="00DD5623"/>
    <w:rPr>
      <w:rFonts w:asciiTheme="majorHAnsi" w:eastAsiaTheme="majorEastAsia" w:hAnsiTheme="majorHAnsi" w:cstheme="majorBidi"/>
      <w:color w:val="00126E" w:themeColor="accent1"/>
      <w:sz w:val="22"/>
      <w:szCs w:val="26"/>
      <w:lang w:val="en-US"/>
    </w:rPr>
  </w:style>
  <w:style w:type="numbering" w:customStyle="1" w:styleId="Philipsbullets">
    <w:name w:val="Philips bullets"/>
    <w:basedOn w:val="NoList"/>
    <w:rsid w:val="00C114F5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363C0C"/>
    <w:pPr>
      <w:numPr>
        <w:numId w:val="2"/>
      </w:numPr>
      <w:contextualSpacing/>
    </w:pPr>
    <w:rPr>
      <w:rFonts w:asciiTheme="minorHAnsi" w:eastAsiaTheme="minorEastAsia" w:hAnsiTheme="minorHAnsi"/>
      <w:szCs w:val="24"/>
      <w:lang w:eastAsia="nl-NL"/>
    </w:rPr>
  </w:style>
  <w:style w:type="paragraph" w:customStyle="1" w:styleId="Emphasis3">
    <w:name w:val="Emphasis 3"/>
    <w:basedOn w:val="Normal"/>
    <w:qFormat/>
    <w:rsid w:val="00363C0C"/>
    <w:rPr>
      <w:color w:val="00126E" w:themeColor="accent1"/>
    </w:rPr>
  </w:style>
  <w:style w:type="character" w:customStyle="1" w:styleId="FooterChar">
    <w:name w:val="Footer Char"/>
    <w:basedOn w:val="DefaultParagraphFont"/>
    <w:link w:val="Footer"/>
    <w:rsid w:val="00363C0C"/>
    <w:rPr>
      <w:rFonts w:ascii="Calibri" w:hAnsi="Calibri" w:cs="Calibri"/>
      <w:noProof/>
      <w:sz w:val="16"/>
      <w:szCs w:val="16"/>
      <w:lang w:val="en-US"/>
    </w:rPr>
  </w:style>
  <w:style w:type="character" w:styleId="Hyperlink">
    <w:name w:val="Hyperlink"/>
    <w:basedOn w:val="DefaultParagraphFont"/>
    <w:unhideWhenUsed/>
    <w:rsid w:val="00176325"/>
    <w:rPr>
      <w:color w:val="0B5ED7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C4442C"/>
    <w:rPr>
      <w:rFonts w:ascii="Calibri" w:hAnsi="Calibri"/>
      <w:sz w:val="22"/>
      <w:lang w:val="en-US"/>
    </w:rPr>
  </w:style>
  <w:style w:type="character" w:customStyle="1" w:styleId="Heading3Char">
    <w:name w:val="Heading 3 Char"/>
    <w:basedOn w:val="DefaultParagraphFont"/>
    <w:link w:val="Heading3"/>
    <w:rsid w:val="00233AAF"/>
    <w:rPr>
      <w:rFonts w:asciiTheme="majorHAnsi" w:eastAsiaTheme="majorEastAsia" w:hAnsiTheme="majorHAnsi" w:cstheme="majorBidi"/>
      <w:color w:val="000836" w:themeColor="accent1" w:themeShade="7F"/>
      <w:sz w:val="22"/>
      <w:szCs w:val="24"/>
      <w:lang w:val="en-US"/>
    </w:rPr>
  </w:style>
  <w:style w:type="paragraph" w:styleId="MacroText">
    <w:name w:val="macro"/>
    <w:link w:val="MacroTextChar"/>
    <w:semiHidden/>
    <w:unhideWhenUsed/>
    <w:rsid w:val="00363C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</w:pPr>
    <w:rPr>
      <w:rFonts w:ascii="Consolas" w:hAnsi="Consolas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363C0C"/>
    <w:rPr>
      <w:rFonts w:ascii="Consolas" w:hAnsi="Consolas"/>
      <w:lang w:val="en-US"/>
    </w:rPr>
  </w:style>
  <w:style w:type="character" w:customStyle="1" w:styleId="Heading4Char">
    <w:name w:val="Heading 4 Char"/>
    <w:basedOn w:val="DefaultParagraphFont"/>
    <w:link w:val="Heading4"/>
    <w:rsid w:val="0016378F"/>
    <w:rPr>
      <w:rFonts w:asciiTheme="majorHAnsi" w:eastAsiaTheme="majorEastAsia" w:hAnsiTheme="majorHAnsi" w:cstheme="majorBidi"/>
      <w:i/>
      <w:iCs/>
      <w:color w:val="000D52" w:themeColor="accent1" w:themeShade="BF"/>
      <w:sz w:val="22"/>
      <w:lang w:val="en-US"/>
    </w:rPr>
  </w:style>
  <w:style w:type="character" w:customStyle="1" w:styleId="Heading1Char">
    <w:name w:val="Heading 1 Char"/>
    <w:link w:val="Heading1"/>
    <w:rsid w:val="001B3DDF"/>
    <w:rPr>
      <w:rFonts w:ascii="Calibri" w:hAnsi="Calibri"/>
      <w:b/>
      <w:sz w:val="22"/>
      <w:lang w:val="en-US"/>
    </w:rPr>
  </w:style>
  <w:style w:type="numbering" w:customStyle="1" w:styleId="Headinglist">
    <w:name w:val="Heading list"/>
    <w:uiPriority w:val="99"/>
    <w:rsid w:val="001B3DDF"/>
    <w:pPr>
      <w:numPr>
        <w:numId w:val="30"/>
      </w:numPr>
    </w:pPr>
  </w:style>
  <w:style w:type="character" w:styleId="HTMLCode">
    <w:name w:val="HTML Code"/>
    <w:basedOn w:val="DefaultParagraphFont"/>
    <w:uiPriority w:val="99"/>
    <w:semiHidden/>
    <w:unhideWhenUsed/>
    <w:rsid w:val="002355A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55A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15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5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robhendrik.github.io/QSeaBattle/" TargetMode="Externa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ly99857\AppData\Local\Temp\Templafy\WordVsto\yekhxalk.dotx" TargetMode="External"/></Relationships>
</file>

<file path=word/theme/theme1.xml><?xml version="1.0" encoding="utf-8"?>
<a:theme xmlns:a="http://schemas.openxmlformats.org/drawingml/2006/main" name="philips2021">
  <a:themeElements>
    <a:clrScheme name="Philips">
      <a:dk1>
        <a:srgbClr val="000000"/>
      </a:dk1>
      <a:lt1>
        <a:srgbClr val="FFFFFF"/>
      </a:lt1>
      <a:dk2>
        <a:srgbClr val="0B5ED7"/>
      </a:dk2>
      <a:lt2>
        <a:srgbClr val="BDF0FF"/>
      </a:lt2>
      <a:accent1>
        <a:srgbClr val="00126E"/>
      </a:accent1>
      <a:accent2>
        <a:srgbClr val="02DA20"/>
      </a:accent2>
      <a:accent3>
        <a:srgbClr val="F85569"/>
      </a:accent3>
      <a:accent4>
        <a:srgbClr val="FFCF50"/>
      </a:accent4>
      <a:accent5>
        <a:srgbClr val="FA8DDC"/>
      </a:accent5>
      <a:accent6>
        <a:srgbClr val="D780FF"/>
      </a:accent6>
      <a:hlink>
        <a:srgbClr val="0B5ED7"/>
      </a:hlink>
      <a:folHlink>
        <a:srgbClr val="0B5ED7"/>
      </a:folHlink>
    </a:clrScheme>
    <a:fontScheme name="Custom 12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89C4"/>
        </a:solidFill>
        <a:ln w="25400" cap="flat" cmpd="sng" algn="ctr">
          <a:solidFill>
            <a:srgbClr val="0089C4"/>
          </a:solidFill>
          <a:prstDash val="solid"/>
        </a:ln>
        <a:effectLst/>
      </a:spPr>
      <a:bodyPr rtlCol="0" anchor="ctr"/>
      <a:lstStyle>
        <a:defPPr algn="ctr">
          <a:defRPr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Light Blue">
      <a:srgbClr val="BDF0FF"/>
    </a:custClr>
    <a:custClr name="Light Aqua">
      <a:srgbClr val="9CF6FB"/>
    </a:custClr>
    <a:custClr name="Light Green">
      <a:srgbClr val="ADFFB5"/>
    </a:custClr>
    <a:custClr name="Light Gold">
      <a:srgbClr val="FCFCC2"/>
    </a:custClr>
    <a:custClr name="Light Coral">
      <a:srgbClr val="FFDEDB"/>
    </a:custClr>
    <a:custClr name="Light Pink">
      <a:srgbClr val="FFE5F9"/>
    </a:custClr>
    <a:custClr name="Light Purple">
      <a:srgbClr val="F1DEFC"/>
    </a:custClr>
    <a:custClr name="White">
      <a:srgbClr val="FFFFFF"/>
    </a:custClr>
    <a:custClr name="White">
      <a:srgbClr val="FFFFFF"/>
    </a:custClr>
    <a:custClr name="White">
      <a:srgbClr val="FFFFFF"/>
    </a:custClr>
    <a:custClr name="Philips Blue">
      <a:srgbClr val="0B5ED7"/>
    </a:custClr>
    <a:custClr name="Aqua">
      <a:srgbClr val="02ABB1"/>
    </a:custClr>
    <a:custClr name="Green">
      <a:srgbClr val="02DA21"/>
    </a:custClr>
    <a:custClr name="Gold">
      <a:srgbClr val="FFCF50"/>
    </a:custClr>
    <a:custClr name="Coral">
      <a:srgbClr val="F85569"/>
    </a:custClr>
    <a:custClr name="Pink">
      <a:srgbClr val="FA8DDC"/>
    </a:custClr>
    <a:custClr name="Purple">
      <a:srgbClr val="D780FF"/>
    </a:custClr>
    <a:custClr name="White">
      <a:srgbClr val="FFFFFF"/>
    </a:custClr>
    <a:custClr name="White">
      <a:srgbClr val="FFFFFF"/>
    </a:custClr>
    <a:custClr name="White">
      <a:srgbClr val="FFFFFF"/>
    </a:custClr>
    <a:custClr name="Dark Blue">
      <a:srgbClr val="00126E"/>
    </a:custClr>
    <a:custClr name="Dark Aqua">
      <a:srgbClr val="00666F"/>
    </a:custClr>
    <a:custClr name="Dark Green">
      <a:srgbClr val="008800"/>
    </a:custClr>
    <a:custClr name="Dark Gold">
      <a:srgbClr val="FCA708"/>
    </a:custClr>
    <a:custClr name="Dark Coral">
      <a:srgbClr val="D43F44"/>
    </a:custClr>
    <a:custClr name="Dark Pink">
      <a:srgbClr val="DB0383"/>
    </a:custClr>
    <a:custClr name="Dark Purple">
      <a:srgbClr val="A80DF2"/>
    </a:custClr>
    <a:custClr name="White">
      <a:srgbClr val="FFFFFF"/>
    </a:custClr>
    <a:custClr name="White">
      <a:srgbClr val="FFFFFF"/>
    </a:custClr>
    <a:custClr name="White">
      <a:srgbClr val="FFFFFF"/>
    </a:custClr>
  </a:custClrLst>
  <a:extLst>
    <a:ext uri="{05A4C25C-085E-4340-85A3-A5531E510DB2}">
      <thm15:themeFamily xmlns:thm15="http://schemas.microsoft.com/office/thememl/2012/main" name="philips2021" id="{F4FA1CBD-B4FA-3141-997B-35DB3EA36268}" vid="{291F0405-4863-E745-A736-788B7935D7A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TemplafyTemplateConfiguration><![CDATA[{"elementsMetadata":[],"transformationConfigurations":[],"templateName":"Philips Blank (1)","templateDescription":"","enableDocumentContentUpdater":false,"version":"2.0"}]]></TemplafyTemplateConfigur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CCF29AC71D4428C978BA42A6A441C" ma:contentTypeVersion="31" ma:contentTypeDescription="Een nieuw document maken." ma:contentTypeScope="" ma:versionID="7bfe86bcb2f81af92b6a2f60bae862a7">
  <xsd:schema xmlns:xsd="http://www.w3.org/2001/XMLSchema" xmlns:xs="http://www.w3.org/2001/XMLSchema" xmlns:p="http://schemas.microsoft.com/office/2006/metadata/properties" xmlns:ns1="http://schemas.microsoft.com/sharepoint/v3" xmlns:ns2="aacb7df8-672f-46f2-977f-893ce5cef86b" xmlns:ns3="22a3f1e7-1ad8-4567-967d-700183da1d1b" targetNamespace="http://schemas.microsoft.com/office/2006/metadata/properties" ma:root="true" ma:fieldsID="10d9456ce71c04f2483e40a32c242f0e" ns1:_="" ns2:_="" ns3:_="">
    <xsd:import namespace="http://schemas.microsoft.com/sharepoint/v3"/>
    <xsd:import namespace="aacb7df8-672f-46f2-977f-893ce5cef86b"/>
    <xsd:import namespace="22a3f1e7-1ad8-4567-967d-700183da1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7df8-672f-46f2-977f-893ce5cef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3f1e7-1ad8-4567-967d-700183da1d1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TemplafyFormConfiguration><![CDATA[{"formFields":[],"formDataEntries":[]}]]></TemplafyFormConfiguration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FE5B46-258F-4D55-A065-A66E3224440F}">
  <ds:schemaRefs/>
</ds:datastoreItem>
</file>

<file path=customXml/itemProps2.xml><?xml version="1.0" encoding="utf-8"?>
<ds:datastoreItem xmlns:ds="http://schemas.openxmlformats.org/officeDocument/2006/customXml" ds:itemID="{9020EB0B-4BE6-4E61-93D2-6E744E69C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cb7df8-672f-46f2-977f-893ce5cef86b"/>
    <ds:schemaRef ds:uri="22a3f1e7-1ad8-4567-967d-700183da1d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427CC3-FE3C-4876-9ABC-29151FCB6F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8F483A-6751-4EC4-B3C4-453CB9CA0C65}">
  <ds:schemaRefs/>
</ds:datastoreItem>
</file>

<file path=customXml/itemProps5.xml><?xml version="1.0" encoding="utf-8"?>
<ds:datastoreItem xmlns:ds="http://schemas.openxmlformats.org/officeDocument/2006/customXml" ds:itemID="{C181BAD3-D615-4BFE-806F-F2F44F1E3E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6.xml><?xml version="1.0" encoding="utf-8"?>
<ds:datastoreItem xmlns:ds="http://schemas.openxmlformats.org/officeDocument/2006/customXml" ds:itemID="{67D0426E-2C94-431A-9FFB-E9C85DD39B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yekhxalk.dotx</Template>
  <TotalTime>0</TotalTime>
  <Pages>15</Pages>
  <Words>2846</Words>
  <Characters>17600</Characters>
  <Application>Microsoft Office Word</Application>
  <DocSecurity>0</DocSecurity>
  <Lines>384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Hendriks, Rob</dc:creator>
  <cp:keywords/>
  <cp:lastModifiedBy>Hendriks, Rob</cp:lastModifiedBy>
  <cp:revision>237</cp:revision>
  <dcterms:created xsi:type="dcterms:W3CDTF">2026-01-27T11:12:00Z</dcterms:created>
  <dcterms:modified xsi:type="dcterms:W3CDTF">2026-01-30T15:17:00Z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0x0101009C3CCF29AC71D4428C978BA42A6A441C</vt:lpwstr>
  </property>
  <property fmtid="{D5CDD505-2E9C-101B-9397-08002B2CF9AE}" pid="3" name="TemplafyTenantId">
    <vt:lpwstr>philips</vt:lpwstr>
  </property>
  <property fmtid="{D5CDD505-2E9C-101B-9397-08002B2CF9AE}" pid="4" name="TemplafyTemplateId">
    <vt:lpwstr>1129861465149538368</vt:lpwstr>
  </property>
  <property fmtid="{D5CDD505-2E9C-101B-9397-08002B2CF9AE}" pid="5" name="TemplafyUserProfileId">
    <vt:lpwstr>637652993277589542</vt:lpwstr>
  </property>
  <property fmtid="{D5CDD505-2E9C-101B-9397-08002B2CF9AE}" pid="6" name="TemplafyFromBlank">
    <vt:bool>true</vt:bool>
  </property>
</Properties>
</file>